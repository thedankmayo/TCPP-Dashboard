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815A" w14:textId="77777777" w:rsidR="00117E5E" w:rsidRDefault="00117E5E" w:rsidP="00117E5E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E291500" wp14:editId="796D481C">
                <wp:simplePos x="0" y="0"/>
                <wp:positionH relativeFrom="column">
                  <wp:posOffset>-822960</wp:posOffset>
                </wp:positionH>
                <wp:positionV relativeFrom="page">
                  <wp:posOffset>0</wp:posOffset>
                </wp:positionV>
                <wp:extent cx="7772249" cy="10058400"/>
                <wp:effectExtent l="0" t="0" r="19685" b="19050"/>
                <wp:wrapNone/>
                <wp:docPr id="165153275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249" cy="10058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EEC2D" id="Rectangle 1" o:spid="_x0000_s1026" alt="&quot;&quot;" style="position:absolute;margin-left:-64.8pt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" filled="f" strokecolor="#f2f4fb [3209]" strokeweight="1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</w:p>
    <w:tbl>
      <w:tblPr>
        <w:tblW w:w="11430" w:type="dxa"/>
        <w:tblInd w:w="-900" w:type="dxa"/>
        <w:tblBorders>
          <w:bottom w:val="single" w:sz="24" w:space="0" w:color="ABBAF7" w:themeColor="accent3" w:themeTint="99"/>
        </w:tblBorders>
        <w:tblLook w:val="04A0" w:firstRow="1" w:lastRow="0" w:firstColumn="1" w:lastColumn="0" w:noHBand="0" w:noVBand="1"/>
      </w:tblPr>
      <w:tblGrid>
        <w:gridCol w:w="2657"/>
        <w:gridCol w:w="8773"/>
      </w:tblGrid>
      <w:tr w:rsidR="00254BFD" w:rsidRPr="00320178" w14:paraId="6AAF5EC9" w14:textId="77777777" w:rsidTr="00C92E14">
        <w:trPr>
          <w:trHeight w:val="927"/>
        </w:trPr>
        <w:tc>
          <w:tcPr>
            <w:tcW w:w="2657" w:type="dxa"/>
            <w:tcBorders>
              <w:bottom w:val="single" w:sz="24" w:space="0" w:color="D12030"/>
            </w:tcBorders>
            <w:noWrap/>
            <w:vAlign w:val="center"/>
          </w:tcPr>
          <w:p w14:paraId="73A442E4" w14:textId="77777777" w:rsidR="00254BFD" w:rsidRPr="00C47F79" w:rsidRDefault="00676A9D" w:rsidP="0009592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1B186B" wp14:editId="594C65F5">
                  <wp:extent cx="914400" cy="914400"/>
                  <wp:effectExtent l="0" t="0" r="0" b="9525"/>
                  <wp:docPr id="1274772289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72289" name="Graphic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3" w:type="dxa"/>
            <w:tcBorders>
              <w:bottom w:val="single" w:sz="24" w:space="0" w:color="D12030"/>
            </w:tcBorders>
            <w:vAlign w:val="center"/>
          </w:tcPr>
          <w:p w14:paraId="7FA725ED" w14:textId="65C01DC9" w:rsidR="00362984" w:rsidRPr="00BE6C85" w:rsidRDefault="00FE5D6E" w:rsidP="00194D26">
            <w:pPr>
              <w:pStyle w:val="Title"/>
              <w:jc w:val="center"/>
              <w:rPr>
                <w:color w:val="auto"/>
              </w:rPr>
            </w:pPr>
            <w:r w:rsidRPr="00BE6C85">
              <w:rPr>
                <w:color w:val="auto"/>
              </w:rPr>
              <w:t xml:space="preserve">TCPP </w:t>
            </w:r>
            <w:r w:rsidR="00EB03EA">
              <w:rPr>
                <w:color w:val="auto"/>
              </w:rPr>
              <w:t>BOD</w:t>
            </w:r>
            <w:r w:rsidRPr="00BE6C85">
              <w:rPr>
                <w:color w:val="auto"/>
              </w:rPr>
              <w:t xml:space="preserve"> Meeting</w:t>
            </w:r>
          </w:p>
          <w:p w14:paraId="4A66F41A" w14:textId="0E8D538D" w:rsidR="00676A9D" w:rsidRPr="00676A9D" w:rsidRDefault="00FE5D6E" w:rsidP="00194D26">
            <w:pPr>
              <w:pStyle w:val="Subtitle"/>
              <w:jc w:val="center"/>
            </w:pPr>
            <w:r w:rsidRPr="00BE6C85">
              <w:rPr>
                <w:color w:val="auto"/>
              </w:rPr>
              <w:t>Meeting Minutes</w:t>
            </w:r>
            <w:r w:rsidR="00BE6C85" w:rsidRPr="00BE6C85">
              <w:rPr>
                <w:color w:val="auto"/>
              </w:rPr>
              <w:t xml:space="preserve"> and notes</w:t>
            </w:r>
          </w:p>
        </w:tc>
      </w:tr>
    </w:tbl>
    <w:p w14:paraId="64D440F3" w14:textId="77777777" w:rsidR="000B6278" w:rsidRPr="00BE6C85" w:rsidRDefault="000B6278" w:rsidP="00BE6C85"/>
    <w:tbl>
      <w:tblPr>
        <w:tblStyle w:val="GridTable3-Accent1"/>
        <w:tblW w:w="962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600" w:firstRow="0" w:lastRow="0" w:firstColumn="0" w:lastColumn="0" w:noHBand="1" w:noVBand="1"/>
      </w:tblPr>
      <w:tblGrid>
        <w:gridCol w:w="1382"/>
        <w:gridCol w:w="1605"/>
        <w:gridCol w:w="1382"/>
        <w:gridCol w:w="1605"/>
        <w:gridCol w:w="1676"/>
        <w:gridCol w:w="1975"/>
      </w:tblGrid>
      <w:tr w:rsidR="00B42AFC" w:rsidRPr="00254BFD" w14:paraId="2B0B017C" w14:textId="77777777" w:rsidTr="00B42AFC">
        <w:trPr>
          <w:trHeight w:val="576"/>
        </w:trPr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SmallGap" w:sz="4" w:space="0" w:color="auto"/>
            </w:tcBorders>
            <w:shd w:val="clear" w:color="auto" w:fill="FDDAD4" w:themeFill="accent1" w:themeFillTint="33"/>
            <w:vAlign w:val="center"/>
          </w:tcPr>
          <w:p w14:paraId="3DCC94C0" w14:textId="77777777" w:rsidR="000B6278" w:rsidRPr="00254BFD" w:rsidRDefault="00000000" w:rsidP="002604DC">
            <w:pPr>
              <w:pStyle w:val="Heading1"/>
              <w:jc w:val="center"/>
            </w:pPr>
            <w:sdt>
              <w:sdtPr>
                <w:alias w:val="Item:"/>
                <w:tag w:val="Item:"/>
                <w:id w:val="1707907167"/>
                <w:placeholder>
                  <w:docPart w:val="E2AC8DA04EA64B128CCBFFD6D55055B7"/>
                </w:placeholder>
                <w:temporary/>
                <w:showingPlcHdr/>
                <w15:appearance w15:val="hidden"/>
              </w:sdtPr>
              <w:sdtContent>
                <w:r w:rsidR="007446BD" w:rsidRPr="00B42AFC">
                  <w:rPr>
                    <w:color w:val="auto"/>
                    <w:sz w:val="32"/>
                    <w:szCs w:val="32"/>
                    <w:shd w:val="clear" w:color="auto" w:fill="FDDAD4" w:themeFill="accent1" w:themeFillTint="33"/>
                  </w:rPr>
                  <w:t>Date</w:t>
                </w:r>
              </w:sdtContent>
            </w:sdt>
          </w:p>
        </w:tc>
        <w:tc>
          <w:tcPr>
            <w:tcW w:w="1605" w:type="dxa"/>
            <w:tcBorders>
              <w:top w:val="single" w:sz="18" w:space="0" w:color="auto"/>
              <w:left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FDDAD4" w:themeFill="accent1" w:themeFillTint="33"/>
            <w:vAlign w:val="center"/>
          </w:tcPr>
          <w:p w14:paraId="6C7367DC" w14:textId="2363B54A" w:rsidR="000B6278" w:rsidRPr="00254BFD" w:rsidRDefault="002604DC" w:rsidP="002604DC">
            <w:pPr>
              <w:jc w:val="center"/>
            </w:pPr>
            <w:sdt>
              <w:sdtPr>
                <w:id w:val="-1979678049"/>
                <w:placeholder>
                  <w:docPart w:val="A4C5944E3838455986F99C334505EADD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6117E4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SmallGap" w:sz="4" w:space="0" w:color="auto"/>
            </w:tcBorders>
            <w:shd w:val="clear" w:color="auto" w:fill="FDDAD4" w:themeFill="accent1" w:themeFillTint="33"/>
            <w:vAlign w:val="center"/>
          </w:tcPr>
          <w:p w14:paraId="22644228" w14:textId="77777777" w:rsidR="000B6278" w:rsidRPr="00254BFD" w:rsidRDefault="00000000" w:rsidP="002604DC">
            <w:pPr>
              <w:pStyle w:val="Heading1"/>
              <w:jc w:val="center"/>
            </w:pPr>
            <w:sdt>
              <w:sdtPr>
                <w:alias w:val="Item:"/>
                <w:tag w:val="Item:"/>
                <w:id w:val="206613645"/>
                <w:placeholder>
                  <w:docPart w:val="B1B3B77535B049A1B0D91F1B99EB4934"/>
                </w:placeholder>
                <w:temporary/>
                <w:showingPlcHdr/>
                <w15:appearance w15:val="hidden"/>
              </w:sdtPr>
              <w:sdtContent>
                <w:r w:rsidR="007446BD" w:rsidRPr="00B42AFC">
                  <w:rPr>
                    <w:color w:val="auto"/>
                    <w:sz w:val="32"/>
                    <w:szCs w:val="32"/>
                    <w:shd w:val="clear" w:color="auto" w:fill="FDDAD4" w:themeFill="accent1" w:themeFillTint="33"/>
                  </w:rPr>
                  <w:t>Time</w:t>
                </w:r>
              </w:sdtContent>
            </w:sdt>
          </w:p>
        </w:tc>
        <w:tc>
          <w:tcPr>
            <w:tcW w:w="1605" w:type="dxa"/>
            <w:tcBorders>
              <w:top w:val="single" w:sz="18" w:space="0" w:color="auto"/>
              <w:left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FDDAD4" w:themeFill="accent1" w:themeFillTint="33"/>
            <w:vAlign w:val="center"/>
          </w:tcPr>
          <w:p w14:paraId="7B4ACD46" w14:textId="2F1C27A8" w:rsidR="00FE5D6E" w:rsidRPr="00254BFD" w:rsidRDefault="00B42AFC" w:rsidP="002604DC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t>3:00</w:t>
            </w:r>
            <w:r>
              <w:rPr>
                <w:noProof/>
              </w:rPr>
              <w:t xml:space="preserve"> PM</w:t>
            </w:r>
            <w:r>
              <w:fldChar w:fldCharType="end"/>
            </w:r>
          </w:p>
        </w:tc>
        <w:tc>
          <w:tcPr>
            <w:tcW w:w="16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SmallGap" w:sz="4" w:space="0" w:color="auto"/>
            </w:tcBorders>
            <w:shd w:val="clear" w:color="auto" w:fill="FDDAD4" w:themeFill="accent1" w:themeFillTint="33"/>
            <w:vAlign w:val="center"/>
          </w:tcPr>
          <w:p w14:paraId="7FB1E0F9" w14:textId="05D8CB70" w:rsidR="000B6278" w:rsidRPr="002604DC" w:rsidRDefault="00FE5D6E" w:rsidP="002604DC">
            <w:pPr>
              <w:pStyle w:val="Heading1"/>
              <w:jc w:val="center"/>
              <w:rPr>
                <w:sz w:val="32"/>
                <w:szCs w:val="32"/>
              </w:rPr>
            </w:pPr>
            <w:r w:rsidRPr="002604DC">
              <w:rPr>
                <w:color w:val="auto"/>
                <w:sz w:val="32"/>
                <w:szCs w:val="32"/>
              </w:rPr>
              <w:t>Scribe</w:t>
            </w:r>
          </w:p>
        </w:tc>
        <w:tc>
          <w:tcPr>
            <w:tcW w:w="1975" w:type="dxa"/>
            <w:tcBorders>
              <w:top w:val="single" w:sz="18" w:space="0" w:color="auto"/>
              <w:left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FDDAD4" w:themeFill="accent1" w:themeFillTint="33"/>
            <w:vAlign w:val="center"/>
          </w:tcPr>
          <w:p w14:paraId="6610BC0C" w14:textId="76ED36DA" w:rsidR="000B6278" w:rsidRPr="00254BFD" w:rsidRDefault="000B6278" w:rsidP="002604DC">
            <w:pPr>
              <w:jc w:val="center"/>
            </w:pPr>
          </w:p>
        </w:tc>
      </w:tr>
    </w:tbl>
    <w:p w14:paraId="6044C5D1" w14:textId="77777777" w:rsidR="000B6278" w:rsidRPr="000B6278" w:rsidRDefault="000B6278" w:rsidP="000B627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88"/>
        <w:gridCol w:w="2160"/>
        <w:gridCol w:w="288"/>
        <w:gridCol w:w="2160"/>
        <w:gridCol w:w="288"/>
        <w:gridCol w:w="2160"/>
        <w:gridCol w:w="288"/>
      </w:tblGrid>
      <w:tr w:rsidR="002604DC" w:rsidRPr="000B6278" w14:paraId="5F74B7F6" w14:textId="14AAC32F" w:rsidTr="00B42AFC">
        <w:trPr>
          <w:trHeight w:val="576"/>
        </w:trPr>
        <w:tc>
          <w:tcPr>
            <w:tcW w:w="288" w:type="dxa"/>
            <w:gridSpan w:val="8"/>
            <w:shd w:val="clear" w:color="auto" w:fill="FDDAD4" w:themeFill="accent1" w:themeFillTint="33"/>
          </w:tcPr>
          <w:p w14:paraId="760E8DD4" w14:textId="15E6CF9A" w:rsidR="002604DC" w:rsidRDefault="00B42AFC" w:rsidP="00B42AFC">
            <w:pPr>
              <w:pStyle w:val="Subtitle"/>
              <w:tabs>
                <w:tab w:val="left" w:pos="1845"/>
                <w:tab w:val="center" w:pos="4788"/>
              </w:tabs>
            </w:pP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="002604DC" w:rsidRPr="00B42AFC">
              <w:rPr>
                <w:color w:val="auto"/>
              </w:rPr>
              <w:t>Board Members &amp; Officers</w:t>
            </w:r>
          </w:p>
        </w:tc>
      </w:tr>
      <w:tr w:rsidR="00B42AFC" w:rsidRPr="000B6278" w14:paraId="070A3D42" w14:textId="27640138" w:rsidTr="00B42AFC">
        <w:trPr>
          <w:trHeight w:val="504"/>
        </w:trPr>
        <w:tc>
          <w:tcPr>
            <w:tcW w:w="2160" w:type="dxa"/>
            <w:vAlign w:val="center"/>
          </w:tcPr>
          <w:p w14:paraId="1BC22E9D" w14:textId="210C9386" w:rsidR="002604DC" w:rsidRPr="000B6278" w:rsidRDefault="002604DC" w:rsidP="0009592E">
            <w:pPr>
              <w:jc w:val="center"/>
            </w:pPr>
            <w:r>
              <w:t>Bruce (President)</w:t>
            </w:r>
          </w:p>
        </w:tc>
        <w:sdt>
          <w:sdtPr>
            <w:id w:val="927305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1455B727" w14:textId="24EB9819" w:rsidR="002604DC" w:rsidRDefault="000613E4" w:rsidP="002604D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0382F323" w14:textId="5CED3D4E" w:rsidR="002604DC" w:rsidRPr="000B6278" w:rsidRDefault="002604DC" w:rsidP="0009592E">
            <w:pPr>
              <w:jc w:val="center"/>
            </w:pPr>
            <w:r>
              <w:t>Kass (Vice President)</w:t>
            </w:r>
          </w:p>
        </w:tc>
        <w:sdt>
          <w:sdtPr>
            <w:id w:val="-949613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72DC219C" w14:textId="473A78F8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51B63EBC" w14:textId="7173644F" w:rsidR="002604DC" w:rsidRPr="000B6278" w:rsidRDefault="002604DC" w:rsidP="0009592E">
            <w:pPr>
              <w:jc w:val="center"/>
            </w:pPr>
            <w:r>
              <w:t>Basil (Treasurer)</w:t>
            </w:r>
          </w:p>
        </w:tc>
        <w:sdt>
          <w:sdtPr>
            <w:id w:val="-1534640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3FC249AD" w14:textId="7038E779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579194E7" w14:textId="666B5C56" w:rsidR="002604DC" w:rsidRPr="000B6278" w:rsidRDefault="002604DC" w:rsidP="0009592E">
            <w:pPr>
              <w:jc w:val="center"/>
            </w:pPr>
            <w:r>
              <w:t>Finnick (Membership)</w:t>
            </w:r>
          </w:p>
        </w:tc>
        <w:sdt>
          <w:sdtPr>
            <w:id w:val="808602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428F76EB" w14:textId="56916B45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42AFC" w:rsidRPr="000B6278" w14:paraId="6D90F9BC" w14:textId="14D1EA58" w:rsidTr="00B42AFC">
        <w:trPr>
          <w:trHeight w:val="504"/>
        </w:trPr>
        <w:tc>
          <w:tcPr>
            <w:tcW w:w="2160" w:type="dxa"/>
            <w:vAlign w:val="center"/>
          </w:tcPr>
          <w:p w14:paraId="2EDCD090" w14:textId="466DC8B6" w:rsidR="002604DC" w:rsidRPr="000B6278" w:rsidRDefault="002604DC" w:rsidP="0009592E">
            <w:pPr>
              <w:jc w:val="center"/>
            </w:pPr>
            <w:r>
              <w:t>Reve (Event Coordinator)</w:t>
            </w:r>
          </w:p>
        </w:tc>
        <w:sdt>
          <w:sdtPr>
            <w:id w:val="-1733692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79FFD8B4" w14:textId="4D163B66" w:rsidR="002604DC" w:rsidRDefault="002604DC" w:rsidP="002604D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6839F801" w14:textId="3760072B" w:rsidR="002604DC" w:rsidRPr="000B6278" w:rsidRDefault="002604DC" w:rsidP="0009592E">
            <w:pPr>
              <w:jc w:val="center"/>
            </w:pPr>
            <w:r>
              <w:t>_?_ (Secretary)</w:t>
            </w:r>
          </w:p>
        </w:tc>
        <w:sdt>
          <w:sdtPr>
            <w:id w:val="2110232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2B9F5CC0" w14:textId="3C2FB9DA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12EC3A73" w14:textId="5AD820FB" w:rsidR="002604DC" w:rsidRPr="000B6278" w:rsidRDefault="002604DC" w:rsidP="0009592E">
            <w:pPr>
              <w:jc w:val="center"/>
            </w:pPr>
            <w:r>
              <w:t>_?_ (Comm. Outreach)</w:t>
            </w:r>
          </w:p>
        </w:tc>
        <w:sdt>
          <w:sdtPr>
            <w:id w:val="338584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2EEC3DCD" w14:textId="028CB92F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vAlign w:val="center"/>
          </w:tcPr>
          <w:p w14:paraId="0B8AF977" w14:textId="1B91440C" w:rsidR="002604DC" w:rsidRPr="000B6278" w:rsidRDefault="002604DC" w:rsidP="0009592E">
            <w:pPr>
              <w:jc w:val="center"/>
            </w:pPr>
            <w:r>
              <w:t>Twilight (Guard Board)</w:t>
            </w:r>
          </w:p>
        </w:tc>
        <w:sdt>
          <w:sdtPr>
            <w:id w:val="43807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dxa"/>
                <w:shd w:val="clear" w:color="auto" w:fill="FDDAD4" w:themeFill="accent1" w:themeFillTint="33"/>
              </w:tcPr>
              <w:p w14:paraId="5417E4B2" w14:textId="1087094E" w:rsidR="002604DC" w:rsidRDefault="002604DC" w:rsidP="000959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6DC98147" w14:textId="520EE4B2" w:rsidR="00254BFD" w:rsidRPr="00245795" w:rsidRDefault="000613E4" w:rsidP="00693B3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8660B" wp14:editId="6A9C7567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7315200" cy="0"/>
                <wp:effectExtent l="0" t="19050" r="19050" b="19050"/>
                <wp:wrapNone/>
                <wp:docPr id="16334671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D120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289F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9pt" to="8in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" strokecolor="#d12030" strokeweight="3pt">
                <v:stroke joinstyle="miter"/>
                <w10:wrap anchorx="margin"/>
              </v:line>
            </w:pict>
          </mc:Fallback>
        </mc:AlternateContent>
      </w:r>
    </w:p>
    <w:tbl>
      <w:tblPr>
        <w:tblW w:w="58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  <w:tblDescription w:val="Agenda items table"/>
      </w:tblPr>
      <w:tblGrid>
        <w:gridCol w:w="1033"/>
        <w:gridCol w:w="4427"/>
        <w:gridCol w:w="4427"/>
        <w:gridCol w:w="1476"/>
      </w:tblGrid>
      <w:tr w:rsidR="00C92E14" w:rsidRPr="00B42AFC" w14:paraId="2154A1A0" w14:textId="073CF3BA" w:rsidTr="000629D4">
        <w:trPr>
          <w:trHeight w:val="557"/>
          <w:tblHeader/>
          <w:jc w:val="center"/>
        </w:trPr>
        <w:tc>
          <w:tcPr>
            <w:tcW w:w="1033" w:type="dxa"/>
            <w:shd w:val="clear" w:color="auto" w:fill="FDDAD4" w:themeFill="accent1" w:themeFillTint="33"/>
            <w:vAlign w:val="center"/>
          </w:tcPr>
          <w:p w14:paraId="667174DB" w14:textId="77777777" w:rsidR="00C92E14" w:rsidRPr="00B42AFC" w:rsidRDefault="00C92E14" w:rsidP="00B42AFC">
            <w:pPr>
              <w:pStyle w:val="Subtitle"/>
              <w:tabs>
                <w:tab w:val="left" w:pos="1845"/>
                <w:tab w:val="center" w:pos="4788"/>
              </w:tabs>
              <w:jc w:val="center"/>
              <w:rPr>
                <w:color w:val="auto"/>
              </w:rPr>
            </w:pPr>
            <w:sdt>
              <w:sdtPr>
                <w:rPr>
                  <w:color w:val="auto"/>
                </w:rPr>
                <w:alias w:val="Time:"/>
                <w:tag w:val="Time:"/>
                <w:id w:val="-718661838"/>
                <w:placeholder>
                  <w:docPart w:val="E3E85B0A96F946709226ACAB73421242"/>
                </w:placeholder>
                <w:temporary/>
                <w:showingPlcHdr/>
                <w15:appearance w15:val="hidden"/>
              </w:sdtPr>
              <w:sdtContent>
                <w:r w:rsidRPr="00B42AFC">
                  <w:rPr>
                    <w:color w:val="auto"/>
                  </w:rPr>
                  <w:t>Time</w:t>
                </w:r>
              </w:sdtContent>
            </w:sdt>
          </w:p>
        </w:tc>
        <w:tc>
          <w:tcPr>
            <w:tcW w:w="4427" w:type="dxa"/>
            <w:shd w:val="clear" w:color="auto" w:fill="FDDAD4" w:themeFill="accent1" w:themeFillTint="33"/>
            <w:tcMar>
              <w:left w:w="288" w:type="dxa"/>
              <w:right w:w="115" w:type="dxa"/>
            </w:tcMar>
            <w:vAlign w:val="center"/>
          </w:tcPr>
          <w:p w14:paraId="299CDD56" w14:textId="2A7B423C" w:rsidR="00C92E14" w:rsidRPr="00B42AFC" w:rsidRDefault="00C92E14" w:rsidP="00B42AFC">
            <w:pPr>
              <w:pStyle w:val="Subtitle"/>
              <w:tabs>
                <w:tab w:val="left" w:pos="1845"/>
                <w:tab w:val="center" w:pos="4788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Topic</w:t>
            </w:r>
          </w:p>
        </w:tc>
        <w:tc>
          <w:tcPr>
            <w:tcW w:w="4427" w:type="dxa"/>
            <w:shd w:val="clear" w:color="auto" w:fill="FDDAD4" w:themeFill="accent1" w:themeFillTint="33"/>
            <w:vAlign w:val="center"/>
          </w:tcPr>
          <w:p w14:paraId="01E3F5AD" w14:textId="56815F92" w:rsidR="00C92E14" w:rsidRPr="00B42AFC" w:rsidRDefault="00C92E14" w:rsidP="00B42AFC">
            <w:pPr>
              <w:pStyle w:val="Subtitle"/>
              <w:tabs>
                <w:tab w:val="left" w:pos="1845"/>
                <w:tab w:val="center" w:pos="4788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Action Item</w:t>
            </w:r>
          </w:p>
        </w:tc>
        <w:tc>
          <w:tcPr>
            <w:tcW w:w="1476" w:type="dxa"/>
            <w:shd w:val="clear" w:color="auto" w:fill="FDDAD4" w:themeFill="accent1" w:themeFillTint="33"/>
          </w:tcPr>
          <w:p w14:paraId="485EE7FC" w14:textId="58AE4759" w:rsidR="00C92E14" w:rsidRDefault="00C92E14" w:rsidP="00B42AFC">
            <w:pPr>
              <w:pStyle w:val="Subtitle"/>
              <w:tabs>
                <w:tab w:val="left" w:pos="1845"/>
                <w:tab w:val="center" w:pos="4788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Owner</w:t>
            </w:r>
          </w:p>
        </w:tc>
      </w:tr>
      <w:tr w:rsidR="00C92E14" w:rsidRPr="00B2198A" w14:paraId="5828C25E" w14:textId="7BF677F9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46C93E4F" w14:textId="0990CF7E" w:rsidR="00C92E14" w:rsidRPr="00B2198A" w:rsidRDefault="00E07E3F" w:rsidP="00E07E3F">
            <w:pPr>
              <w:jc w:val="center"/>
              <w:rPr>
                <w:noProof/>
              </w:rPr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3:00</w:t>
            </w:r>
            <w:r>
              <w:rPr>
                <w:noProof/>
              </w:rPr>
              <w:t xml:space="preserve">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31683C9C" w14:textId="77777777" w:rsidR="00C92E14" w:rsidRPr="00B2198A" w:rsidRDefault="00C92E14" w:rsidP="00392979">
            <w:sdt>
              <w:sdtPr>
                <w:alias w:val="Enter item here:"/>
                <w:tag w:val="Enter item here:"/>
                <w:id w:val="45959646"/>
                <w:placeholder>
                  <w:docPart w:val="4FBC932820F94AC4829151DE8C58CB1D"/>
                </w:placeholder>
                <w:temporary/>
                <w:showingPlcHdr/>
                <w15:appearance w15:val="hidden"/>
              </w:sdtPr>
              <w:sdtContent>
                <w:r w:rsidRPr="00B2198A">
                  <w:t>Welcome</w:t>
                </w:r>
              </w:sdtContent>
            </w:sdt>
            <w:r>
              <w:t xml:space="preserve"> </w:t>
            </w:r>
          </w:p>
        </w:tc>
        <w:tc>
          <w:tcPr>
            <w:tcW w:w="4427" w:type="dxa"/>
            <w:vAlign w:val="center"/>
          </w:tcPr>
          <w:p w14:paraId="06E9F355" w14:textId="2AD66008" w:rsidR="00C92E14" w:rsidRPr="00B2198A" w:rsidRDefault="00C92E14" w:rsidP="00C92E14"/>
        </w:tc>
        <w:tc>
          <w:tcPr>
            <w:tcW w:w="1476" w:type="dxa"/>
          </w:tcPr>
          <w:p w14:paraId="39658BF6" w14:textId="4A55C658" w:rsidR="00C92E14" w:rsidRDefault="00C92E14" w:rsidP="00A84018">
            <w:pPr>
              <w:jc w:val="center"/>
            </w:pPr>
            <w:r>
              <w:t>President</w:t>
            </w:r>
          </w:p>
        </w:tc>
      </w:tr>
      <w:tr w:rsidR="00C92E14" w:rsidRPr="00B2198A" w14:paraId="6A93483B" w14:textId="07B723A1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2EB57CB9" w14:textId="269D4C27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037E8041" w14:textId="0F9E190E" w:rsidR="00C92E14" w:rsidRPr="00B2198A" w:rsidRDefault="00C92E14" w:rsidP="00392979">
            <w:r>
              <w:t xml:space="preserve">Roll </w:t>
            </w:r>
            <w:r w:rsidR="0049043B">
              <w:t>call, establishing</w:t>
            </w:r>
            <w:r>
              <w:t xml:space="preserve"> agenda</w:t>
            </w:r>
            <w:r w:rsidR="00FF4A8E">
              <w:t xml:space="preserve"> and </w:t>
            </w:r>
            <w:r>
              <w:t xml:space="preserve">minutes </w:t>
            </w:r>
          </w:p>
        </w:tc>
        <w:tc>
          <w:tcPr>
            <w:tcW w:w="4427" w:type="dxa"/>
            <w:vAlign w:val="center"/>
          </w:tcPr>
          <w:p w14:paraId="270AF630" w14:textId="3344AA88" w:rsidR="00C92E14" w:rsidRPr="00B2198A" w:rsidRDefault="00C92E14" w:rsidP="00C92E14"/>
        </w:tc>
        <w:tc>
          <w:tcPr>
            <w:tcW w:w="1476" w:type="dxa"/>
          </w:tcPr>
          <w:p w14:paraId="17DE8100" w14:textId="6E27D84E" w:rsidR="00C92E14" w:rsidRDefault="000629D4" w:rsidP="0009592E">
            <w:pPr>
              <w:jc w:val="center"/>
            </w:pPr>
            <w:r>
              <w:t>Secretary</w:t>
            </w:r>
          </w:p>
        </w:tc>
      </w:tr>
      <w:tr w:rsidR="00C92E14" w:rsidRPr="00B2198A" w14:paraId="7B55D0EF" w14:textId="4E07A89A" w:rsidTr="00654B26">
        <w:trPr>
          <w:trHeight w:val="144"/>
          <w:jc w:val="center"/>
        </w:trPr>
        <w:tc>
          <w:tcPr>
            <w:tcW w:w="1033" w:type="dxa"/>
            <w:vAlign w:val="center"/>
          </w:tcPr>
          <w:p w14:paraId="2F46F380" w14:textId="26D43919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59798FD5" w14:textId="77777777" w:rsidR="00C92E14" w:rsidRDefault="00C92E14" w:rsidP="00654B26">
            <w:pPr>
              <w:spacing w:after="0" w:line="240" w:lineRule="auto"/>
            </w:pPr>
            <w:r>
              <w:t xml:space="preserve">Officer / Board / Committee Reports </w:t>
            </w:r>
            <w:r>
              <w:br/>
            </w:r>
            <w:r>
              <w:t>A. President</w:t>
            </w:r>
            <w:r>
              <w:br/>
            </w:r>
            <w:r>
              <w:t>B. Vice President</w:t>
            </w:r>
            <w:r>
              <w:br/>
            </w:r>
            <w:r>
              <w:t>C. Treasury</w:t>
            </w:r>
            <w:r>
              <w:br/>
            </w:r>
            <w:r>
              <w:t>D. Membership Services</w:t>
            </w:r>
          </w:p>
          <w:p w14:paraId="4FF836D6" w14:textId="15F63A86" w:rsidR="00654B26" w:rsidRPr="00B2198A" w:rsidRDefault="00C92E14" w:rsidP="00654B26">
            <w:pPr>
              <w:spacing w:before="0" w:line="240" w:lineRule="auto"/>
            </w:pPr>
            <w:r>
              <w:t>E. Events / Community</w:t>
            </w:r>
          </w:p>
        </w:tc>
        <w:tc>
          <w:tcPr>
            <w:tcW w:w="4427" w:type="dxa"/>
            <w:vAlign w:val="center"/>
          </w:tcPr>
          <w:p w14:paraId="005C9892" w14:textId="75860E6B" w:rsidR="00C92E14" w:rsidRPr="00B2198A" w:rsidRDefault="00C92E14" w:rsidP="00C92E14"/>
        </w:tc>
        <w:tc>
          <w:tcPr>
            <w:tcW w:w="1476" w:type="dxa"/>
          </w:tcPr>
          <w:p w14:paraId="16DC005A" w14:textId="77777777" w:rsidR="00C92E14" w:rsidRPr="00B2198A" w:rsidRDefault="00C92E14" w:rsidP="0009592E">
            <w:pPr>
              <w:jc w:val="center"/>
            </w:pPr>
          </w:p>
        </w:tc>
      </w:tr>
      <w:tr w:rsidR="00C92E14" w:rsidRPr="00B2198A" w14:paraId="3350DA22" w14:textId="11063F76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263D4E00" w14:textId="0E266E6C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18E60A87" w14:textId="4E4009CE" w:rsidR="00C92E14" w:rsidRPr="00B2198A" w:rsidRDefault="00C92E14" w:rsidP="00392979">
            <w:r>
              <w:t xml:space="preserve">Agenda sec. </w:t>
            </w:r>
            <w:r w:rsidR="000629D4">
              <w:t>4, 5 re-cap</w:t>
            </w:r>
            <w:r>
              <w:t xml:space="preserve"> and discussion</w:t>
            </w:r>
          </w:p>
        </w:tc>
        <w:tc>
          <w:tcPr>
            <w:tcW w:w="4427" w:type="dxa"/>
            <w:vAlign w:val="center"/>
          </w:tcPr>
          <w:p w14:paraId="4C2E9D2E" w14:textId="6E1C0070" w:rsidR="00C92E14" w:rsidRPr="00B2198A" w:rsidRDefault="00C92E14" w:rsidP="00C92E14"/>
        </w:tc>
        <w:tc>
          <w:tcPr>
            <w:tcW w:w="1476" w:type="dxa"/>
          </w:tcPr>
          <w:p w14:paraId="37BD3F46" w14:textId="6AFC5E54" w:rsidR="00C92E14" w:rsidRPr="00B2198A" w:rsidRDefault="000629D4" w:rsidP="0009592E">
            <w:pPr>
              <w:jc w:val="center"/>
            </w:pPr>
            <w:r>
              <w:t>Secretary</w:t>
            </w:r>
          </w:p>
        </w:tc>
      </w:tr>
      <w:tr w:rsidR="00C92E14" w:rsidRPr="00B2198A" w14:paraId="61819752" w14:textId="72313D1D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3FCD1DD2" w14:textId="4ABA235F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3AFDE877" w14:textId="52E23FA2" w:rsidR="00C92E14" w:rsidRPr="00B2198A" w:rsidRDefault="00C92E14" w:rsidP="00392979">
            <w:r>
              <w:t>Old Business</w:t>
            </w:r>
            <w:r>
              <w:br/>
            </w:r>
            <w:r>
              <w:t xml:space="preserve">A. </w:t>
            </w:r>
            <w:r>
              <w:br/>
            </w:r>
            <w:r>
              <w:t xml:space="preserve">B. </w:t>
            </w:r>
            <w:r>
              <w:br/>
            </w:r>
            <w:r>
              <w:t xml:space="preserve">C. </w:t>
            </w:r>
          </w:p>
        </w:tc>
        <w:tc>
          <w:tcPr>
            <w:tcW w:w="4427" w:type="dxa"/>
            <w:vAlign w:val="center"/>
          </w:tcPr>
          <w:p w14:paraId="39CBFBA4" w14:textId="31A2340F" w:rsidR="00C92E14" w:rsidRPr="00B2198A" w:rsidRDefault="00C92E14" w:rsidP="00C92E14"/>
        </w:tc>
        <w:tc>
          <w:tcPr>
            <w:tcW w:w="1476" w:type="dxa"/>
          </w:tcPr>
          <w:p w14:paraId="660275D2" w14:textId="77777777" w:rsidR="00C92E14" w:rsidRPr="00B2198A" w:rsidRDefault="00C92E14" w:rsidP="0009592E">
            <w:pPr>
              <w:jc w:val="center"/>
            </w:pPr>
          </w:p>
        </w:tc>
      </w:tr>
      <w:sdt>
        <w:sdtPr>
          <w:id w:val="-846633083"/>
          <w:placeholder>
            <w:docPart w:val="E6005B7F199C442DBC7CA7DF8FE85399"/>
          </w:placeholder>
        </w:sdtPr>
        <w:sdtContent>
          <w:tr w:rsidR="00C92E14" w:rsidRPr="00B2198A" w14:paraId="7A0E6176" w14:textId="076EF5E6" w:rsidTr="000629D4">
            <w:trPr>
              <w:trHeight w:val="504"/>
              <w:jc w:val="center"/>
            </w:trPr>
            <w:tc>
              <w:tcPr>
                <w:tcW w:w="1033" w:type="dxa"/>
                <w:vAlign w:val="center"/>
              </w:tcPr>
              <w:p w14:paraId="11C8926E" w14:textId="6043F3D5" w:rsidR="00C92E14" w:rsidRPr="00B2198A" w:rsidRDefault="00E07E3F" w:rsidP="0009592E">
                <w:pPr>
                  <w:jc w:val="center"/>
                </w:pPr>
                <w:r>
                  <w:fldChar w:fldCharType="begin"/>
                </w:r>
                <w:r>
                  <w:instrText xml:space="preserve"> DATE \@ "h:mm am/pm" </w:instrText>
                </w:r>
                <w:r>
                  <w:fldChar w:fldCharType="separate"/>
                </w:r>
                <w:r>
                  <w:rPr>
                    <w:noProof/>
                  </w:rPr>
                  <w:t>4:54 PM</w:t>
                </w:r>
                <w:r>
                  <w:fldChar w:fldCharType="end"/>
                </w:r>
              </w:p>
            </w:tc>
            <w:tc>
              <w:tcPr>
                <w:tcW w:w="4427" w:type="dxa"/>
                <w:tcMar>
                  <w:left w:w="288" w:type="dxa"/>
                  <w:right w:w="115" w:type="dxa"/>
                </w:tcMar>
                <w:vAlign w:val="center"/>
              </w:tcPr>
              <w:p w14:paraId="56A63431" w14:textId="3E986E25" w:rsidR="00C92E14" w:rsidRPr="00B2198A" w:rsidRDefault="00C92E14" w:rsidP="00392979">
                <w:r>
                  <w:t>Current Business</w:t>
                </w:r>
                <w:r>
                  <w:br/>
                </w:r>
                <w:r>
                  <w:t xml:space="preserve">A. </w:t>
                </w:r>
                <w:r>
                  <w:br/>
                </w:r>
                <w:r>
                  <w:t xml:space="preserve">B. </w:t>
                </w:r>
                <w:r>
                  <w:br/>
                </w:r>
                <w:r>
                  <w:t xml:space="preserve">C. </w:t>
                </w:r>
              </w:p>
            </w:tc>
            <w:tc>
              <w:tcPr>
                <w:tcW w:w="4427" w:type="dxa"/>
                <w:vAlign w:val="center"/>
              </w:tcPr>
              <w:p w14:paraId="412D186A" w14:textId="39732444" w:rsidR="00C92E14" w:rsidRPr="00B2198A" w:rsidRDefault="00C92E14" w:rsidP="00C92E14"/>
            </w:tc>
            <w:tc>
              <w:tcPr>
                <w:tcW w:w="1476" w:type="dxa"/>
              </w:tcPr>
              <w:p w14:paraId="46DC2EA7" w14:textId="25689D9C" w:rsidR="00C92E14" w:rsidRDefault="00C92E14" w:rsidP="0009592E">
                <w:pPr>
                  <w:jc w:val="center"/>
                </w:pPr>
              </w:p>
            </w:tc>
          </w:tr>
        </w:sdtContent>
      </w:sdt>
      <w:tr w:rsidR="00C92E14" w:rsidRPr="00B2198A" w14:paraId="7CC9ED26" w14:textId="07F69C0E" w:rsidTr="000629D4">
        <w:trPr>
          <w:trHeight w:val="1103"/>
          <w:jc w:val="center"/>
        </w:trPr>
        <w:tc>
          <w:tcPr>
            <w:tcW w:w="1033" w:type="dxa"/>
            <w:vAlign w:val="center"/>
          </w:tcPr>
          <w:p w14:paraId="14BDEC99" w14:textId="0B62C826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552A5F74" w14:textId="1F86D12E" w:rsidR="00C92E14" w:rsidRPr="00B2198A" w:rsidRDefault="00C92E14" w:rsidP="00392979">
            <w:sdt>
              <w:sdtPr>
                <w:alias w:val="Enter item here:"/>
                <w:tag w:val="Enter item here:"/>
                <w:id w:val="912512696"/>
                <w:placeholder>
                  <w:docPart w:val="43E4CC4D62B74D939F31BD2C4A1D1946"/>
                </w:placeholder>
                <w:temporary/>
                <w:showingPlcHdr/>
                <w15:appearance w15:val="hidden"/>
              </w:sdtPr>
              <w:sdtContent>
                <w:r>
                  <w:t>New Business</w:t>
                </w:r>
              </w:sdtContent>
            </w:sdt>
            <w:r>
              <w:br/>
              <w:t xml:space="preserve">A. </w:t>
            </w:r>
            <w:r>
              <w:br/>
              <w:t xml:space="preserve">B. </w:t>
            </w:r>
            <w:r>
              <w:br/>
              <w:t xml:space="preserve">C. </w:t>
            </w:r>
          </w:p>
        </w:tc>
        <w:tc>
          <w:tcPr>
            <w:tcW w:w="4427" w:type="dxa"/>
            <w:vAlign w:val="center"/>
          </w:tcPr>
          <w:p w14:paraId="559CD5FB" w14:textId="47E5C606" w:rsidR="00C92E14" w:rsidRPr="00B2198A" w:rsidRDefault="00C92E14" w:rsidP="00C92E14"/>
        </w:tc>
        <w:tc>
          <w:tcPr>
            <w:tcW w:w="1476" w:type="dxa"/>
          </w:tcPr>
          <w:p w14:paraId="1ACD8155" w14:textId="77777777" w:rsidR="00C92E14" w:rsidRPr="00B2198A" w:rsidRDefault="00C92E14" w:rsidP="0009592E">
            <w:pPr>
              <w:jc w:val="center"/>
            </w:pPr>
          </w:p>
        </w:tc>
      </w:tr>
      <w:tr w:rsidR="00C92E14" w:rsidRPr="00B2198A" w14:paraId="17F553A8" w14:textId="58E74EDA" w:rsidTr="000629D4">
        <w:trPr>
          <w:trHeight w:val="70"/>
          <w:jc w:val="center"/>
        </w:trPr>
        <w:tc>
          <w:tcPr>
            <w:tcW w:w="1033" w:type="dxa"/>
            <w:vAlign w:val="center"/>
          </w:tcPr>
          <w:p w14:paraId="699BCB61" w14:textId="16981900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18D63CC1" w14:textId="30448523" w:rsidR="00C92E14" w:rsidRPr="00B2198A" w:rsidRDefault="000629D4" w:rsidP="00392979">
            <w:r>
              <w:t xml:space="preserve">Agenda sec. </w:t>
            </w:r>
            <w:r>
              <w:t xml:space="preserve">6,7,8 </w:t>
            </w:r>
            <w:r>
              <w:t>re</w:t>
            </w:r>
            <w:r>
              <w:t>-cap</w:t>
            </w:r>
            <w:r>
              <w:t xml:space="preserve"> and discussion</w:t>
            </w:r>
          </w:p>
        </w:tc>
        <w:tc>
          <w:tcPr>
            <w:tcW w:w="4427" w:type="dxa"/>
            <w:vAlign w:val="center"/>
          </w:tcPr>
          <w:p w14:paraId="6DE57CE5" w14:textId="2933A953" w:rsidR="00C92E14" w:rsidRPr="00B2198A" w:rsidRDefault="00C92E14" w:rsidP="00C92E14"/>
        </w:tc>
        <w:tc>
          <w:tcPr>
            <w:tcW w:w="1476" w:type="dxa"/>
          </w:tcPr>
          <w:p w14:paraId="3CC8EB25" w14:textId="00C43F02" w:rsidR="00C92E14" w:rsidRPr="00B2198A" w:rsidRDefault="000629D4" w:rsidP="0009592E">
            <w:pPr>
              <w:jc w:val="center"/>
            </w:pPr>
            <w:r>
              <w:t>Secretary</w:t>
            </w:r>
          </w:p>
        </w:tc>
      </w:tr>
      <w:tr w:rsidR="00C92E14" w:rsidRPr="00B2198A" w14:paraId="64F82376" w14:textId="02F1BE24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39970E40" w14:textId="1E5526DC" w:rsidR="00C92E14" w:rsidRPr="00B2198A" w:rsidRDefault="00E07E3F" w:rsidP="0009592E">
            <w:pPr>
              <w:jc w:val="center"/>
            </w:pPr>
            <w:r>
              <w:lastRenderedPageBreak/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730A8C42" w14:textId="17482CE4" w:rsidR="00C92E14" w:rsidRPr="00B2198A" w:rsidRDefault="000629D4" w:rsidP="00392979">
            <w:r>
              <w:t>Pending Membership Approvals</w:t>
            </w:r>
            <w:r>
              <w:br/>
              <w:t xml:space="preserve">A. </w:t>
            </w:r>
            <w:r>
              <w:br/>
              <w:t xml:space="preserve">B. </w:t>
            </w:r>
            <w:r>
              <w:br/>
              <w:t>C.</w:t>
            </w:r>
          </w:p>
        </w:tc>
        <w:tc>
          <w:tcPr>
            <w:tcW w:w="4427" w:type="dxa"/>
            <w:vAlign w:val="center"/>
          </w:tcPr>
          <w:p w14:paraId="76B3A61A" w14:textId="1E4F8538" w:rsidR="00C92E14" w:rsidRPr="00B2198A" w:rsidRDefault="00C92E14" w:rsidP="0009592E">
            <w:pPr>
              <w:jc w:val="center"/>
            </w:pPr>
          </w:p>
        </w:tc>
        <w:tc>
          <w:tcPr>
            <w:tcW w:w="1476" w:type="dxa"/>
          </w:tcPr>
          <w:p w14:paraId="0F181A70" w14:textId="2350FE5D" w:rsidR="00C92E14" w:rsidRPr="00B2198A" w:rsidRDefault="000629D4" w:rsidP="0009592E">
            <w:pPr>
              <w:jc w:val="center"/>
            </w:pPr>
            <w:r>
              <w:t>Membership Services</w:t>
            </w:r>
          </w:p>
        </w:tc>
      </w:tr>
      <w:tr w:rsidR="00C92E14" w:rsidRPr="00B2198A" w14:paraId="2F14DBB9" w14:textId="2ABAE660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1E7554FD" w14:textId="544AB57B" w:rsidR="00C92E1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164A2FB3" w14:textId="0DEC0159" w:rsidR="00C92E14" w:rsidRPr="00B2198A" w:rsidRDefault="000629D4" w:rsidP="00392979">
            <w:r>
              <w:t>Open Discussion and Questions</w:t>
            </w:r>
            <w:r w:rsidR="00C92E14">
              <w:t xml:space="preserve"> </w:t>
            </w:r>
          </w:p>
        </w:tc>
        <w:tc>
          <w:tcPr>
            <w:tcW w:w="4427" w:type="dxa"/>
            <w:vAlign w:val="center"/>
          </w:tcPr>
          <w:p w14:paraId="3714ABF0" w14:textId="77777777" w:rsidR="00C92E14" w:rsidRPr="00B2198A" w:rsidRDefault="00C92E14" w:rsidP="0009592E">
            <w:pPr>
              <w:jc w:val="center"/>
            </w:pPr>
          </w:p>
        </w:tc>
        <w:tc>
          <w:tcPr>
            <w:tcW w:w="1476" w:type="dxa"/>
          </w:tcPr>
          <w:p w14:paraId="5F24B762" w14:textId="77777777" w:rsidR="00C92E14" w:rsidRPr="00B2198A" w:rsidRDefault="00C92E14" w:rsidP="0009592E">
            <w:pPr>
              <w:jc w:val="center"/>
            </w:pPr>
          </w:p>
        </w:tc>
      </w:tr>
      <w:tr w:rsidR="000629D4" w:rsidRPr="00B2198A" w14:paraId="6B705343" w14:textId="77777777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5B990D0C" w14:textId="5C8803D4" w:rsidR="000629D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19966678" w14:textId="550B1635" w:rsidR="000629D4" w:rsidRDefault="000629D4" w:rsidP="00392979">
            <w:r>
              <w:t>Closing Statements</w:t>
            </w:r>
          </w:p>
        </w:tc>
        <w:tc>
          <w:tcPr>
            <w:tcW w:w="4427" w:type="dxa"/>
            <w:vAlign w:val="center"/>
          </w:tcPr>
          <w:p w14:paraId="39E5CCA8" w14:textId="77777777" w:rsidR="000629D4" w:rsidRPr="00B2198A" w:rsidRDefault="000629D4" w:rsidP="0009592E">
            <w:pPr>
              <w:jc w:val="center"/>
            </w:pPr>
          </w:p>
        </w:tc>
        <w:tc>
          <w:tcPr>
            <w:tcW w:w="1476" w:type="dxa"/>
          </w:tcPr>
          <w:p w14:paraId="3FE91250" w14:textId="77777777" w:rsidR="000629D4" w:rsidRPr="00B2198A" w:rsidRDefault="000629D4" w:rsidP="0009592E">
            <w:pPr>
              <w:jc w:val="center"/>
            </w:pPr>
          </w:p>
        </w:tc>
      </w:tr>
      <w:tr w:rsidR="000629D4" w:rsidRPr="00B2198A" w14:paraId="3D37EB59" w14:textId="77777777" w:rsidTr="000629D4">
        <w:trPr>
          <w:trHeight w:val="504"/>
          <w:jc w:val="center"/>
        </w:trPr>
        <w:tc>
          <w:tcPr>
            <w:tcW w:w="1033" w:type="dxa"/>
            <w:vAlign w:val="center"/>
          </w:tcPr>
          <w:p w14:paraId="3FA45C20" w14:textId="4FA1BFD5" w:rsidR="000629D4" w:rsidRPr="00B2198A" w:rsidRDefault="00E07E3F" w:rsidP="0009592E">
            <w:pPr>
              <w:jc w:val="center"/>
            </w:pPr>
            <w:r>
              <w:fldChar w:fldCharType="begin"/>
            </w:r>
            <w:r>
              <w:instrText xml:space="preserve"> DATE \@ "h:mm am/pm" </w:instrText>
            </w:r>
            <w:r>
              <w:fldChar w:fldCharType="separate"/>
            </w:r>
            <w:r>
              <w:rPr>
                <w:noProof/>
              </w:rPr>
              <w:t>4:54 PM</w:t>
            </w:r>
            <w:r>
              <w:fldChar w:fldCharType="end"/>
            </w:r>
          </w:p>
        </w:tc>
        <w:tc>
          <w:tcPr>
            <w:tcW w:w="4427" w:type="dxa"/>
            <w:tcMar>
              <w:left w:w="288" w:type="dxa"/>
              <w:right w:w="115" w:type="dxa"/>
            </w:tcMar>
            <w:vAlign w:val="center"/>
          </w:tcPr>
          <w:p w14:paraId="1F6F1789" w14:textId="3AB6A04F" w:rsidR="000629D4" w:rsidRDefault="000629D4" w:rsidP="00392979">
            <w:r>
              <w:t>Adjournment</w:t>
            </w:r>
          </w:p>
        </w:tc>
        <w:tc>
          <w:tcPr>
            <w:tcW w:w="4427" w:type="dxa"/>
            <w:vAlign w:val="center"/>
          </w:tcPr>
          <w:p w14:paraId="03E6A96E" w14:textId="77777777" w:rsidR="000629D4" w:rsidRPr="00B2198A" w:rsidRDefault="000629D4" w:rsidP="0009592E">
            <w:pPr>
              <w:jc w:val="center"/>
            </w:pPr>
          </w:p>
        </w:tc>
        <w:tc>
          <w:tcPr>
            <w:tcW w:w="1476" w:type="dxa"/>
          </w:tcPr>
          <w:p w14:paraId="42FE9F74" w14:textId="227948D3" w:rsidR="000629D4" w:rsidRPr="00B2198A" w:rsidRDefault="000629D4" w:rsidP="0009592E">
            <w:pPr>
              <w:jc w:val="center"/>
            </w:pPr>
            <w:r>
              <w:t>Secretary</w:t>
            </w:r>
          </w:p>
        </w:tc>
      </w:tr>
    </w:tbl>
    <w:p w14:paraId="54E1272B" w14:textId="77777777" w:rsidR="000629D4" w:rsidRDefault="000629D4" w:rsidP="000B6278"/>
    <w:p w14:paraId="61BD15F7" w14:textId="3AE8C3DC" w:rsidR="000629D4" w:rsidRDefault="000629D4" w:rsidP="000629D4">
      <w:pPr>
        <w:pStyle w:val="Subtitle"/>
        <w:rPr>
          <w:color w:val="auto"/>
          <w:u w:val="single"/>
        </w:rPr>
      </w:pPr>
      <w:r w:rsidRPr="000629D4">
        <w:rPr>
          <w:color w:val="auto"/>
          <w:u w:val="single"/>
        </w:rPr>
        <w:t>Additional Meeting Notes</w:t>
      </w:r>
    </w:p>
    <w:p w14:paraId="1E29EE97" w14:textId="481E0E15" w:rsidR="000629D4" w:rsidRPr="000629D4" w:rsidRDefault="000629D4" w:rsidP="000629D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(Blank) </w:t>
      </w:r>
    </w:p>
    <w:sectPr w:rsidR="000629D4" w:rsidRPr="000629D4" w:rsidSect="00EB03EA">
      <w:footerReference w:type="default" r:id="rId12"/>
      <w:pgSz w:w="12240" w:h="15840"/>
      <w:pgMar w:top="547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588D" w14:textId="77777777" w:rsidR="00172301" w:rsidRDefault="00172301">
      <w:pPr>
        <w:spacing w:after="0" w:line="240" w:lineRule="auto"/>
      </w:pPr>
      <w:r>
        <w:separator/>
      </w:r>
    </w:p>
  </w:endnote>
  <w:endnote w:type="continuationSeparator" w:id="0">
    <w:p w14:paraId="2A679877" w14:textId="77777777" w:rsidR="00172301" w:rsidRDefault="0017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GGothicM">
    <w:altName w:val="Yu Gothic"/>
    <w:panose1 w:val="00000000000000000000"/>
    <w:charset w:val="8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E42F4" w14:textId="77777777" w:rsidR="00117E5E" w:rsidRPr="00117E5E" w:rsidRDefault="00117E5E">
    <w:pPr>
      <w:pStyle w:val="Footer"/>
      <w:rPr>
        <w:color w:val="auto"/>
      </w:rPr>
    </w:pPr>
    <w:r w:rsidRPr="00117E5E">
      <w:rPr>
        <w:color w:val="auto"/>
      </w:rPr>
      <w:fldChar w:fldCharType="begin"/>
    </w:r>
    <w:r w:rsidRPr="00117E5E">
      <w:rPr>
        <w:color w:val="auto"/>
      </w:rPr>
      <w:instrText xml:space="preserve"> PAGE   \* MERGEFORMAT </w:instrText>
    </w:r>
    <w:r w:rsidRPr="00117E5E">
      <w:rPr>
        <w:color w:val="auto"/>
      </w:rPr>
      <w:fldChar w:fldCharType="separate"/>
    </w:r>
    <w:r w:rsidRPr="00117E5E">
      <w:rPr>
        <w:noProof/>
        <w:color w:val="auto"/>
      </w:rPr>
      <w:t>1</w:t>
    </w:r>
    <w:r w:rsidRPr="00117E5E">
      <w:rPr>
        <w:noProof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5C43" w14:textId="77777777" w:rsidR="00172301" w:rsidRDefault="00172301">
      <w:pPr>
        <w:spacing w:after="0" w:line="240" w:lineRule="auto"/>
      </w:pPr>
      <w:r>
        <w:separator/>
      </w:r>
    </w:p>
  </w:footnote>
  <w:footnote w:type="continuationSeparator" w:id="0">
    <w:p w14:paraId="3997DD25" w14:textId="77777777" w:rsidR="00172301" w:rsidRDefault="00172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BE43D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2" w15:restartNumberingAfterBreak="0">
    <w:nsid w:val="163E78F8"/>
    <w:multiLevelType w:val="hybridMultilevel"/>
    <w:tmpl w:val="5568F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E71B6"/>
    <w:multiLevelType w:val="hybridMultilevel"/>
    <w:tmpl w:val="A3F68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71793">
    <w:abstractNumId w:val="1"/>
  </w:num>
  <w:num w:numId="2" w16cid:durableId="891960139">
    <w:abstractNumId w:val="3"/>
  </w:num>
  <w:num w:numId="3" w16cid:durableId="1369837130">
    <w:abstractNumId w:val="5"/>
  </w:num>
  <w:num w:numId="4" w16cid:durableId="1031034808">
    <w:abstractNumId w:val="0"/>
  </w:num>
  <w:num w:numId="5" w16cid:durableId="673192378">
    <w:abstractNumId w:val="2"/>
  </w:num>
  <w:num w:numId="6" w16cid:durableId="875198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6E"/>
    <w:rsid w:val="0001495E"/>
    <w:rsid w:val="0001626D"/>
    <w:rsid w:val="0002729C"/>
    <w:rsid w:val="00034780"/>
    <w:rsid w:val="00056BE2"/>
    <w:rsid w:val="000613E4"/>
    <w:rsid w:val="000629D4"/>
    <w:rsid w:val="000655CA"/>
    <w:rsid w:val="000930B5"/>
    <w:rsid w:val="0009592E"/>
    <w:rsid w:val="000B6278"/>
    <w:rsid w:val="000E5648"/>
    <w:rsid w:val="000F4840"/>
    <w:rsid w:val="00117E5E"/>
    <w:rsid w:val="00172301"/>
    <w:rsid w:val="00194D26"/>
    <w:rsid w:val="00195ED6"/>
    <w:rsid w:val="001C1410"/>
    <w:rsid w:val="00254BFD"/>
    <w:rsid w:val="002604DC"/>
    <w:rsid w:val="0028274C"/>
    <w:rsid w:val="002A4AA6"/>
    <w:rsid w:val="002E6287"/>
    <w:rsid w:val="002F15C6"/>
    <w:rsid w:val="00320178"/>
    <w:rsid w:val="0032598D"/>
    <w:rsid w:val="00327798"/>
    <w:rsid w:val="00340D4A"/>
    <w:rsid w:val="00362984"/>
    <w:rsid w:val="00392979"/>
    <w:rsid w:val="00394541"/>
    <w:rsid w:val="003C520B"/>
    <w:rsid w:val="003D6E1B"/>
    <w:rsid w:val="003E296D"/>
    <w:rsid w:val="00400A51"/>
    <w:rsid w:val="0045130A"/>
    <w:rsid w:val="00472A1B"/>
    <w:rsid w:val="0049043B"/>
    <w:rsid w:val="004B13B1"/>
    <w:rsid w:val="004C7780"/>
    <w:rsid w:val="00524B92"/>
    <w:rsid w:val="00527964"/>
    <w:rsid w:val="00560F76"/>
    <w:rsid w:val="00567D51"/>
    <w:rsid w:val="0058317D"/>
    <w:rsid w:val="005B66C7"/>
    <w:rsid w:val="005C7187"/>
    <w:rsid w:val="00615875"/>
    <w:rsid w:val="00615B47"/>
    <w:rsid w:val="00654B26"/>
    <w:rsid w:val="0065544D"/>
    <w:rsid w:val="00660F15"/>
    <w:rsid w:val="0066165A"/>
    <w:rsid w:val="00663B43"/>
    <w:rsid w:val="00675733"/>
    <w:rsid w:val="00676A9D"/>
    <w:rsid w:val="00693B35"/>
    <w:rsid w:val="006B59CD"/>
    <w:rsid w:val="006F7548"/>
    <w:rsid w:val="007038AD"/>
    <w:rsid w:val="007446BD"/>
    <w:rsid w:val="007520BE"/>
    <w:rsid w:val="00776C57"/>
    <w:rsid w:val="007A68BD"/>
    <w:rsid w:val="007B5840"/>
    <w:rsid w:val="007C1507"/>
    <w:rsid w:val="007E4B15"/>
    <w:rsid w:val="007F0CF3"/>
    <w:rsid w:val="008962D9"/>
    <w:rsid w:val="0094312D"/>
    <w:rsid w:val="00980D68"/>
    <w:rsid w:val="0098616A"/>
    <w:rsid w:val="00A448C1"/>
    <w:rsid w:val="00A4799E"/>
    <w:rsid w:val="00A84018"/>
    <w:rsid w:val="00AA7AA0"/>
    <w:rsid w:val="00AE735A"/>
    <w:rsid w:val="00B2198A"/>
    <w:rsid w:val="00B42AFC"/>
    <w:rsid w:val="00B70DF4"/>
    <w:rsid w:val="00B80423"/>
    <w:rsid w:val="00BB1B31"/>
    <w:rsid w:val="00BD331F"/>
    <w:rsid w:val="00BD365F"/>
    <w:rsid w:val="00BE6C85"/>
    <w:rsid w:val="00C03B2B"/>
    <w:rsid w:val="00C47F79"/>
    <w:rsid w:val="00C905ED"/>
    <w:rsid w:val="00C92E14"/>
    <w:rsid w:val="00CA6B4F"/>
    <w:rsid w:val="00D45644"/>
    <w:rsid w:val="00D85D6B"/>
    <w:rsid w:val="00DA4A43"/>
    <w:rsid w:val="00DA6CD5"/>
    <w:rsid w:val="00E07E3F"/>
    <w:rsid w:val="00E37225"/>
    <w:rsid w:val="00E52F81"/>
    <w:rsid w:val="00E54F18"/>
    <w:rsid w:val="00E81885"/>
    <w:rsid w:val="00EB03EA"/>
    <w:rsid w:val="00F57CF5"/>
    <w:rsid w:val="00F64444"/>
    <w:rsid w:val="00F814ED"/>
    <w:rsid w:val="00FD0181"/>
    <w:rsid w:val="00FD1900"/>
    <w:rsid w:val="00FE5D6E"/>
    <w:rsid w:val="00FF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C1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/>
    <w:lsdException w:name="heading 2" w:semiHidden="1" w:uiPriority="6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C57"/>
    <w:pPr>
      <w:spacing w:before="120"/>
    </w:pPr>
    <w:rPr>
      <w:rFonts w:cs="Times New Roman (Body CS)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4"/>
    <w:rsid w:val="0009592E"/>
    <w:pPr>
      <w:keepNext/>
      <w:keepLines/>
      <w:outlineLvl w:val="0"/>
    </w:pPr>
    <w:rPr>
      <w:rFonts w:asciiTheme="majorHAnsi" w:eastAsiaTheme="majorEastAsia" w:hAnsiTheme="majorHAnsi" w:cs="Times New Roman (Headings CS)"/>
      <w:b/>
      <w:caps/>
      <w:color w:val="2048EB" w:themeColor="accent3" w:themeShade="BF"/>
      <w:spacing w:val="20"/>
      <w:sz w:val="2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F64B2A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194D26"/>
    <w:pPr>
      <w:spacing w:before="0" w:after="0" w:line="520" w:lineRule="exact"/>
      <w:contextualSpacing/>
    </w:pPr>
    <w:rPr>
      <w:rFonts w:asciiTheme="majorHAnsi" w:hAnsiTheme="majorHAnsi"/>
      <w:b/>
      <w:caps/>
      <w:color w:val="2048EB" w:themeColor="accent3" w:themeShade="BF"/>
      <w:spacing w:val="20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194D26"/>
    <w:rPr>
      <w:rFonts w:asciiTheme="majorHAnsi" w:hAnsiTheme="majorHAnsi" w:cs="Times New Roman (Body CS)"/>
      <w:b/>
      <w:caps/>
      <w:color w:val="2048EB" w:themeColor="accent3" w:themeShade="BF"/>
      <w:spacing w:val="20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rsid w:val="00C47F79"/>
    <w:pPr>
      <w:spacing w:after="0"/>
    </w:p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09592E"/>
    <w:rPr>
      <w:rFonts w:asciiTheme="majorHAnsi" w:eastAsiaTheme="majorEastAsia" w:hAnsiTheme="majorHAnsi" w:cs="Times New Roman (Headings CS)"/>
      <w:b/>
      <w:caps/>
      <w:color w:val="2048EB" w:themeColor="accent3" w:themeShade="BF"/>
      <w:spacing w:val="20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7E4B15"/>
    <w:rPr>
      <w:rFonts w:asciiTheme="majorHAnsi" w:eastAsiaTheme="majorEastAsia" w:hAnsiTheme="majorHAnsi" w:cstheme="majorBidi"/>
      <w:color w:val="F64B2A" w:themeColor="accent1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F64B2A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E4B15"/>
    <w:rPr>
      <w:color w:val="F64B2A" w:themeColor="accent1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table" w:styleId="ListTable6Colorful">
    <w:name w:val="List Table 6 Colorful"/>
    <w:basedOn w:val="TableNormal"/>
    <w:uiPriority w:val="51"/>
    <w:rsid w:val="00400A51"/>
    <w:pPr>
      <w:spacing w:before="100" w:after="10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semiHidden/>
    <w:rsid w:val="00E8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B15"/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B2198A"/>
    <w:rPr>
      <w:color w:val="808080"/>
    </w:rPr>
  </w:style>
  <w:style w:type="table" w:customStyle="1" w:styleId="Style2">
    <w:name w:val="Style2"/>
    <w:basedOn w:val="TableNormal"/>
    <w:uiPriority w:val="99"/>
    <w:rsid w:val="0028274C"/>
    <w:pPr>
      <w:spacing w:after="0" w:line="240" w:lineRule="auto"/>
    </w:pPr>
    <w:rPr>
      <w:rFonts w:ascii="Corbel" w:hAnsi="Corbel" w:cs="Times New Roman (Body CS)"/>
      <w:color w:val="000000" w:themeColor="text1"/>
    </w:r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  <w:tcPr>
      <w:vAlign w:val="center"/>
    </w:tcPr>
    <w:tblStylePr w:type="firstRow">
      <w:tblPr/>
      <w:tcPr>
        <w:shd w:val="clear" w:color="auto" w:fill="E3E8FC" w:themeFill="accent3" w:themeFillTint="33"/>
      </w:tcPr>
    </w:tblStylePr>
  </w:style>
  <w:style w:type="paragraph" w:styleId="NoSpacing">
    <w:name w:val="No Spacing"/>
    <w:basedOn w:val="Normal"/>
    <w:next w:val="Normal"/>
    <w:uiPriority w:val="99"/>
    <w:rsid w:val="00D85D6B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8"/>
    <w:qFormat/>
    <w:rsid w:val="00194D26"/>
    <w:pPr>
      <w:spacing w:line="240" w:lineRule="auto"/>
    </w:pPr>
    <w:rPr>
      <w:b/>
      <w:caps/>
      <w:color w:val="2048EB" w:themeColor="accent3" w:themeShade="BF"/>
      <w:sz w:val="32"/>
    </w:rPr>
  </w:style>
  <w:style w:type="character" w:customStyle="1" w:styleId="SubtitleChar">
    <w:name w:val="Subtitle Char"/>
    <w:basedOn w:val="DefaultParagraphFont"/>
    <w:link w:val="Subtitle"/>
    <w:uiPriority w:val="8"/>
    <w:rsid w:val="00194D26"/>
    <w:rPr>
      <w:rFonts w:cs="Times New Roman (Body CS)"/>
      <w:b/>
      <w:caps/>
      <w:color w:val="2048EB" w:themeColor="accent3" w:themeShade="BF"/>
      <w:sz w:val="32"/>
      <w:szCs w:val="20"/>
    </w:rPr>
  </w:style>
  <w:style w:type="table" w:styleId="GridTable1Light-Accent1">
    <w:name w:val="Grid Table 1 Light Accent 1"/>
    <w:basedOn w:val="TableNormal"/>
    <w:uiPriority w:val="46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BB6A9" w:themeColor="accent1" w:themeTint="66"/>
        <w:left w:val="single" w:sz="4" w:space="0" w:color="FBB6A9" w:themeColor="accent1" w:themeTint="66"/>
        <w:bottom w:val="single" w:sz="4" w:space="0" w:color="FBB6A9" w:themeColor="accent1" w:themeTint="66"/>
        <w:right w:val="single" w:sz="4" w:space="0" w:color="FBB6A9" w:themeColor="accent1" w:themeTint="66"/>
        <w:insideH w:val="single" w:sz="4" w:space="0" w:color="FBB6A9" w:themeColor="accent1" w:themeTint="66"/>
        <w:insideV w:val="single" w:sz="4" w:space="0" w:color="FBB6A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927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927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BE6C85"/>
    <w:pPr>
      <w:spacing w:after="0" w:line="240" w:lineRule="auto"/>
    </w:pPr>
    <w:rPr>
      <w:color w:val="CE2808" w:themeColor="accent1" w:themeShade="BF"/>
    </w:rPr>
    <w:tblPr>
      <w:tblStyleRowBandSize w:val="1"/>
      <w:tblStyleColBandSize w:val="1"/>
      <w:tblBorders>
        <w:top w:val="single" w:sz="4" w:space="0" w:color="F9927F" w:themeColor="accent1" w:themeTint="99"/>
        <w:left w:val="single" w:sz="4" w:space="0" w:color="F9927F" w:themeColor="accent1" w:themeTint="99"/>
        <w:bottom w:val="single" w:sz="4" w:space="0" w:color="F9927F" w:themeColor="accent1" w:themeTint="99"/>
        <w:right w:val="single" w:sz="4" w:space="0" w:color="F9927F" w:themeColor="accent1" w:themeTint="99"/>
        <w:insideH w:val="single" w:sz="4" w:space="0" w:color="F9927F" w:themeColor="accent1" w:themeTint="99"/>
        <w:insideV w:val="single" w:sz="4" w:space="0" w:color="F9927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AD4" w:themeFill="accent1" w:themeFillTint="33"/>
      </w:tcPr>
    </w:tblStylePr>
    <w:tblStylePr w:type="band1Horz">
      <w:tblPr/>
      <w:tcPr>
        <w:shd w:val="clear" w:color="auto" w:fill="FDDAD4" w:themeFill="accent1" w:themeFillTint="33"/>
      </w:tcPr>
    </w:tblStylePr>
    <w:tblStylePr w:type="neCell">
      <w:tblPr/>
      <w:tcPr>
        <w:tcBorders>
          <w:bottom w:val="single" w:sz="4" w:space="0" w:color="F9927F" w:themeColor="accent1" w:themeTint="99"/>
        </w:tcBorders>
      </w:tcPr>
    </w:tblStylePr>
    <w:tblStylePr w:type="nwCell">
      <w:tblPr/>
      <w:tcPr>
        <w:tcBorders>
          <w:bottom w:val="single" w:sz="4" w:space="0" w:color="F9927F" w:themeColor="accent1" w:themeTint="99"/>
        </w:tcBorders>
      </w:tcPr>
    </w:tblStylePr>
    <w:tblStylePr w:type="seCell">
      <w:tblPr/>
      <w:tcPr>
        <w:tcBorders>
          <w:top w:val="single" w:sz="4" w:space="0" w:color="F9927F" w:themeColor="accent1" w:themeTint="99"/>
        </w:tcBorders>
      </w:tcPr>
    </w:tblStylePr>
    <w:tblStylePr w:type="swCell">
      <w:tblPr/>
      <w:tcPr>
        <w:tcBorders>
          <w:top w:val="single" w:sz="4" w:space="0" w:color="F9927F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E6C85"/>
    <w:pPr>
      <w:spacing w:after="0" w:line="240" w:lineRule="auto"/>
    </w:pPr>
    <w:rPr>
      <w:color w:val="CE280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4B2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4B2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4B2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4B2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DAD4" w:themeFill="accent1" w:themeFillTint="33"/>
      </w:tcPr>
    </w:tblStylePr>
    <w:tblStylePr w:type="band1Horz">
      <w:tblPr/>
      <w:tcPr>
        <w:shd w:val="clear" w:color="auto" w:fill="FDDAD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E6C8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4B2A" w:themeColor="accent1"/>
        <w:left w:val="single" w:sz="24" w:space="0" w:color="F64B2A" w:themeColor="accent1"/>
        <w:bottom w:val="single" w:sz="24" w:space="0" w:color="F64B2A" w:themeColor="accent1"/>
        <w:right w:val="single" w:sz="24" w:space="0" w:color="F64B2A" w:themeColor="accent1"/>
      </w:tblBorders>
    </w:tblPr>
    <w:tcPr>
      <w:shd w:val="clear" w:color="auto" w:fill="F64B2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E6C8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846F" w:themeColor="accent2"/>
        <w:left w:val="single" w:sz="24" w:space="0" w:color="F5846F" w:themeColor="accent2"/>
        <w:bottom w:val="single" w:sz="24" w:space="0" w:color="F5846F" w:themeColor="accent2"/>
        <w:right w:val="single" w:sz="24" w:space="0" w:color="F5846F" w:themeColor="accent2"/>
      </w:tblBorders>
    </w:tblPr>
    <w:tcPr>
      <w:shd w:val="clear" w:color="auto" w:fill="F5846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64B2A" w:themeColor="accent1"/>
        <w:left w:val="single" w:sz="4" w:space="0" w:color="F64B2A" w:themeColor="accent1"/>
        <w:bottom w:val="single" w:sz="4" w:space="0" w:color="F64B2A" w:themeColor="accent1"/>
        <w:right w:val="single" w:sz="4" w:space="0" w:color="F64B2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4B2A" w:themeFill="accent1"/>
      </w:tcPr>
    </w:tblStylePr>
    <w:tblStylePr w:type="lastRow">
      <w:rPr>
        <w:b/>
        <w:bCs/>
      </w:rPr>
      <w:tblPr/>
      <w:tcPr>
        <w:tcBorders>
          <w:top w:val="double" w:sz="4" w:space="0" w:color="F64B2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4B2A" w:themeColor="accent1"/>
          <w:right w:val="single" w:sz="4" w:space="0" w:color="F64B2A" w:themeColor="accent1"/>
        </w:tcBorders>
      </w:tcPr>
    </w:tblStylePr>
    <w:tblStylePr w:type="band1Horz">
      <w:tblPr/>
      <w:tcPr>
        <w:tcBorders>
          <w:top w:val="single" w:sz="4" w:space="0" w:color="F64B2A" w:themeColor="accent1"/>
          <w:bottom w:val="single" w:sz="4" w:space="0" w:color="F64B2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4B2A" w:themeColor="accent1"/>
          <w:left w:val="nil"/>
        </w:tcBorders>
      </w:tcPr>
    </w:tblStylePr>
    <w:tblStylePr w:type="swCell">
      <w:tblPr/>
      <w:tcPr>
        <w:tcBorders>
          <w:top w:val="double" w:sz="4" w:space="0" w:color="F64B2A" w:themeColor="accent1"/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9927F" w:themeColor="accent1" w:themeTint="99"/>
        <w:left w:val="single" w:sz="4" w:space="0" w:color="F9927F" w:themeColor="accent1" w:themeTint="99"/>
        <w:bottom w:val="single" w:sz="4" w:space="0" w:color="F9927F" w:themeColor="accent1" w:themeTint="99"/>
        <w:right w:val="single" w:sz="4" w:space="0" w:color="F9927F" w:themeColor="accent1" w:themeTint="99"/>
        <w:insideH w:val="single" w:sz="4" w:space="0" w:color="F9927F" w:themeColor="accent1" w:themeTint="99"/>
        <w:insideV w:val="single" w:sz="4" w:space="0" w:color="F9927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AD4" w:themeFill="accent1" w:themeFillTint="33"/>
      </w:tcPr>
    </w:tblStylePr>
    <w:tblStylePr w:type="band1Horz">
      <w:tblPr/>
      <w:tcPr>
        <w:shd w:val="clear" w:color="auto" w:fill="FDDAD4" w:themeFill="accent1" w:themeFillTint="33"/>
      </w:tcPr>
    </w:tblStylePr>
    <w:tblStylePr w:type="neCell">
      <w:tblPr/>
      <w:tcPr>
        <w:tcBorders>
          <w:bottom w:val="single" w:sz="4" w:space="0" w:color="F9927F" w:themeColor="accent1" w:themeTint="99"/>
        </w:tcBorders>
      </w:tcPr>
    </w:tblStylePr>
    <w:tblStylePr w:type="nwCell">
      <w:tblPr/>
      <w:tcPr>
        <w:tcBorders>
          <w:bottom w:val="single" w:sz="4" w:space="0" w:color="F9927F" w:themeColor="accent1" w:themeTint="99"/>
        </w:tcBorders>
      </w:tcPr>
    </w:tblStylePr>
    <w:tblStylePr w:type="seCell">
      <w:tblPr/>
      <w:tcPr>
        <w:tcBorders>
          <w:top w:val="single" w:sz="4" w:space="0" w:color="F9927F" w:themeColor="accent1" w:themeTint="99"/>
        </w:tcBorders>
      </w:tcPr>
    </w:tblStylePr>
    <w:tblStylePr w:type="swCell">
      <w:tblPr/>
      <w:tcPr>
        <w:tcBorders>
          <w:top w:val="single" w:sz="4" w:space="0" w:color="F9927F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AD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4B2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4B2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4B2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4B2A" w:themeFill="accent1"/>
      </w:tcPr>
    </w:tblStylePr>
    <w:tblStylePr w:type="band1Vert">
      <w:tblPr/>
      <w:tcPr>
        <w:shd w:val="clear" w:color="auto" w:fill="FBB6A9" w:themeFill="accent1" w:themeFillTint="66"/>
      </w:tcPr>
    </w:tblStylePr>
    <w:tblStylePr w:type="band1Horz">
      <w:tblPr/>
      <w:tcPr>
        <w:shd w:val="clear" w:color="auto" w:fill="FBB6A9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9927F" w:themeColor="accent1" w:themeTint="99"/>
        <w:left w:val="single" w:sz="4" w:space="0" w:color="F9927F" w:themeColor="accent1" w:themeTint="99"/>
        <w:bottom w:val="single" w:sz="4" w:space="0" w:color="F9927F" w:themeColor="accent1" w:themeTint="99"/>
        <w:right w:val="single" w:sz="4" w:space="0" w:color="F9927F" w:themeColor="accent1" w:themeTint="99"/>
        <w:insideH w:val="single" w:sz="4" w:space="0" w:color="F9927F" w:themeColor="accent1" w:themeTint="99"/>
        <w:insideV w:val="single" w:sz="4" w:space="0" w:color="F9927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4B2A" w:themeColor="accent1"/>
          <w:left w:val="single" w:sz="4" w:space="0" w:color="F64B2A" w:themeColor="accent1"/>
          <w:bottom w:val="single" w:sz="4" w:space="0" w:color="F64B2A" w:themeColor="accent1"/>
          <w:right w:val="single" w:sz="4" w:space="0" w:color="F64B2A" w:themeColor="accent1"/>
          <w:insideH w:val="nil"/>
          <w:insideV w:val="nil"/>
        </w:tcBorders>
        <w:shd w:val="clear" w:color="auto" w:fill="F64B2A" w:themeFill="accent1"/>
      </w:tcPr>
    </w:tblStylePr>
    <w:tblStylePr w:type="lastRow">
      <w:rPr>
        <w:b/>
        <w:bCs/>
      </w:rPr>
      <w:tblPr/>
      <w:tcPr>
        <w:tcBorders>
          <w:top w:val="double" w:sz="4" w:space="0" w:color="F64B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D4" w:themeFill="accent1" w:themeFillTint="33"/>
      </w:tcPr>
    </w:tblStylePr>
    <w:tblStylePr w:type="band1Horz">
      <w:tblPr/>
      <w:tcPr>
        <w:shd w:val="clear" w:color="auto" w:fill="FDDAD4" w:themeFill="accent1" w:themeFillTint="33"/>
      </w:tcPr>
    </w:tblStylePr>
  </w:style>
  <w:style w:type="paragraph" w:styleId="ListParagraph">
    <w:name w:val="List Paragraph"/>
    <w:basedOn w:val="Normal"/>
    <w:uiPriority w:val="34"/>
    <w:unhideWhenUsed/>
    <w:qFormat/>
    <w:rsid w:val="00062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ovc1\AppData\Roaming\Microsoft\Templates\Board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AC8DA04EA64B128CCBFFD6D5505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83BCD-DC40-4555-9843-92BBA47A1B3A}"/>
      </w:docPartPr>
      <w:docPartBody>
        <w:p w:rsidR="00000000" w:rsidRDefault="00E55275" w:rsidP="00E55275">
          <w:pPr>
            <w:pStyle w:val="E2AC8DA04EA64B128CCBFFD6D55055B72"/>
          </w:pPr>
          <w:r w:rsidRPr="002604DC">
            <w:rPr>
              <w:color w:val="auto"/>
              <w:sz w:val="32"/>
              <w:szCs w:val="32"/>
            </w:rPr>
            <w:t>Date</w:t>
          </w:r>
        </w:p>
      </w:docPartBody>
    </w:docPart>
    <w:docPart>
      <w:docPartPr>
        <w:name w:val="B1B3B77535B049A1B0D91F1B99EB4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E1D99-F76F-4F9A-A4E1-5EA6B96B2963}"/>
      </w:docPartPr>
      <w:docPartBody>
        <w:p w:rsidR="00000000" w:rsidRDefault="00E55275" w:rsidP="00E55275">
          <w:pPr>
            <w:pStyle w:val="B1B3B77535B049A1B0D91F1B99EB49342"/>
          </w:pPr>
          <w:r w:rsidRPr="002604DC">
            <w:rPr>
              <w:color w:val="auto"/>
              <w:sz w:val="32"/>
              <w:szCs w:val="32"/>
            </w:rPr>
            <w:t>Time</w:t>
          </w:r>
        </w:p>
      </w:docPartBody>
    </w:docPart>
    <w:docPart>
      <w:docPartPr>
        <w:name w:val="A4C5944E3838455986F99C334505E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FA291-56E4-45ED-9DD8-F6F094855480}"/>
      </w:docPartPr>
      <w:docPartBody>
        <w:p w:rsidR="00000000" w:rsidRDefault="00E55275" w:rsidP="00E55275">
          <w:pPr>
            <w:pStyle w:val="A4C5944E3838455986F99C334505EADD1"/>
          </w:pPr>
          <w:r w:rsidRPr="006117E4">
            <w:rPr>
              <w:rStyle w:val="PlaceholderText"/>
            </w:rPr>
            <w:t>Click or tap to enter a date.</w:t>
          </w:r>
        </w:p>
      </w:docPartBody>
    </w:docPart>
    <w:docPart>
      <w:docPartPr>
        <w:name w:val="E3E85B0A96F946709226ACAB73421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E1067-363A-4873-BB00-00B9FBC62EB3}"/>
      </w:docPartPr>
      <w:docPartBody>
        <w:p w:rsidR="00000000" w:rsidRDefault="00E55275" w:rsidP="00E55275">
          <w:pPr>
            <w:pStyle w:val="E3E85B0A96F946709226ACAB73421242"/>
          </w:pPr>
          <w:r w:rsidRPr="007E4B15">
            <w:t>Time</w:t>
          </w:r>
        </w:p>
      </w:docPartBody>
    </w:docPart>
    <w:docPart>
      <w:docPartPr>
        <w:name w:val="4FBC932820F94AC4829151DE8C58C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E5860-ED95-4D84-97D9-7DB8DCAD066A}"/>
      </w:docPartPr>
      <w:docPartBody>
        <w:p w:rsidR="00000000" w:rsidRDefault="00E55275" w:rsidP="00E55275">
          <w:pPr>
            <w:pStyle w:val="4FBC932820F94AC4829151DE8C58CB1D"/>
          </w:pPr>
          <w:r w:rsidRPr="00B2198A">
            <w:t>Welcome</w:t>
          </w:r>
        </w:p>
      </w:docPartBody>
    </w:docPart>
    <w:docPart>
      <w:docPartPr>
        <w:name w:val="E6005B7F199C442DBC7CA7DF8FE85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A286-3515-4793-846C-1902DBE22B90}"/>
      </w:docPartPr>
      <w:docPartBody>
        <w:p w:rsidR="00000000" w:rsidRDefault="00E55275" w:rsidP="00E55275">
          <w:pPr>
            <w:pStyle w:val="E6005B7F199C442DBC7CA7DF8FE85399"/>
          </w:pPr>
          <w:r w:rsidRPr="006117E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E4CC4D62B74D939F31BD2C4A1D1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29798-51FF-43FC-B795-E23D7DFEA40D}"/>
      </w:docPartPr>
      <w:docPartBody>
        <w:p w:rsidR="00000000" w:rsidRDefault="00E55275" w:rsidP="00E55275">
          <w:pPr>
            <w:pStyle w:val="43E4CC4D62B74D939F31BD2C4A1D1946"/>
          </w:pPr>
          <w:r>
            <w:t>New Business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GGothicM">
    <w:altName w:val="Yu Gothic"/>
    <w:panose1 w:val="00000000000000000000"/>
    <w:charset w:val="8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75"/>
    <w:rsid w:val="007D7E98"/>
    <w:rsid w:val="0094312D"/>
    <w:rsid w:val="00E5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rsid w:val="00E55275"/>
    <w:pPr>
      <w:keepNext/>
      <w:keepLines/>
      <w:spacing w:before="120" w:after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E8D5D2912A46ADA93072D6F20415AA">
    <w:name w:val="5CE8D5D2912A46ADA93072D6F20415AA"/>
  </w:style>
  <w:style w:type="paragraph" w:customStyle="1" w:styleId="E0AE827E1B0C40DAA8AA3FFA01B8B5DA">
    <w:name w:val="E0AE827E1B0C40DAA8AA3FFA01B8B5DA"/>
  </w:style>
  <w:style w:type="paragraph" w:customStyle="1" w:styleId="E2AC8DA04EA64B128CCBFFD6D55055B7">
    <w:name w:val="E2AC8DA04EA64B128CCBFFD6D55055B7"/>
  </w:style>
  <w:style w:type="paragraph" w:customStyle="1" w:styleId="C7EFD86F353F4E2185B662BEC80CCF43">
    <w:name w:val="C7EFD86F353F4E2185B662BEC80CCF43"/>
  </w:style>
  <w:style w:type="paragraph" w:customStyle="1" w:styleId="B1B3B77535B049A1B0D91F1B99EB4934">
    <w:name w:val="B1B3B77535B049A1B0D91F1B99EB4934"/>
  </w:style>
  <w:style w:type="paragraph" w:customStyle="1" w:styleId="97CE08FFD6A44878A3D1611B973464EC">
    <w:name w:val="97CE08FFD6A44878A3D1611B973464EC"/>
  </w:style>
  <w:style w:type="paragraph" w:customStyle="1" w:styleId="0A5345287EEF4E87A7DE535A110A6D8C">
    <w:name w:val="0A5345287EEF4E87A7DE535A110A6D8C"/>
  </w:style>
  <w:style w:type="paragraph" w:customStyle="1" w:styleId="28040194AD214CFB92E1D55E53F6AA78">
    <w:name w:val="28040194AD214CFB92E1D55E53F6AA78"/>
  </w:style>
  <w:style w:type="paragraph" w:customStyle="1" w:styleId="E7C711095D9A4EC194935E6517768884">
    <w:name w:val="E7C711095D9A4EC194935E6517768884"/>
  </w:style>
  <w:style w:type="paragraph" w:customStyle="1" w:styleId="6F0409E4C26248CE9533AAE0EF7C58A9">
    <w:name w:val="6F0409E4C26248CE9533AAE0EF7C58A9"/>
  </w:style>
  <w:style w:type="paragraph" w:customStyle="1" w:styleId="B8330BABE19A40B9BC92812D86838E5D">
    <w:name w:val="B8330BABE19A40B9BC92812D86838E5D"/>
  </w:style>
  <w:style w:type="paragraph" w:customStyle="1" w:styleId="D851B98EE3C2497185900917ECBC6209">
    <w:name w:val="D851B98EE3C2497185900917ECBC6209"/>
  </w:style>
  <w:style w:type="paragraph" w:customStyle="1" w:styleId="C53A21ACE90B40B68C53F7D2A36D2939">
    <w:name w:val="C53A21ACE90B40B68C53F7D2A36D2939"/>
  </w:style>
  <w:style w:type="paragraph" w:customStyle="1" w:styleId="A40D487E93394B92A99BF716824FF71E">
    <w:name w:val="A40D487E93394B92A99BF716824FF71E"/>
  </w:style>
  <w:style w:type="paragraph" w:customStyle="1" w:styleId="E20F42E8E56946458DA98B1F2DF891C2">
    <w:name w:val="E20F42E8E56946458DA98B1F2DF891C2"/>
  </w:style>
  <w:style w:type="paragraph" w:customStyle="1" w:styleId="696D45392CCE4C599651A04B130A4356">
    <w:name w:val="696D45392CCE4C599651A04B130A4356"/>
  </w:style>
  <w:style w:type="paragraph" w:customStyle="1" w:styleId="C8ACECC9E167420C9340DD6EF0C988D0">
    <w:name w:val="C8ACECC9E167420C9340DD6EF0C988D0"/>
  </w:style>
  <w:style w:type="paragraph" w:customStyle="1" w:styleId="7AFCC6A3BCB84099B37CEBBE5CB510D3">
    <w:name w:val="7AFCC6A3BCB84099B37CEBBE5CB510D3"/>
  </w:style>
  <w:style w:type="character" w:customStyle="1" w:styleId="Heading1Char">
    <w:name w:val="Heading 1 Char"/>
    <w:basedOn w:val="DefaultParagraphFont"/>
    <w:link w:val="Heading1"/>
    <w:uiPriority w:val="4"/>
    <w:rsid w:val="00E55275"/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paragraph" w:customStyle="1" w:styleId="612C4463060944189C5E4C2250608B11">
    <w:name w:val="612C4463060944189C5E4C2250608B11"/>
  </w:style>
  <w:style w:type="paragraph" w:customStyle="1" w:styleId="4A25F2838EF048B1B997223387C9373B">
    <w:name w:val="4A25F2838EF048B1B997223387C9373B"/>
  </w:style>
  <w:style w:type="paragraph" w:customStyle="1" w:styleId="B9A0DB856E134D48BAFE9D87F5DF6D33">
    <w:name w:val="B9A0DB856E134D48BAFE9D87F5DF6D33"/>
  </w:style>
  <w:style w:type="paragraph" w:customStyle="1" w:styleId="2C9852AF9BB84481966230098741C5F0">
    <w:name w:val="2C9852AF9BB84481966230098741C5F0"/>
  </w:style>
  <w:style w:type="paragraph" w:customStyle="1" w:styleId="9B9FC722C29C40F5B425AABB7CD0DAA4">
    <w:name w:val="9B9FC722C29C40F5B425AABB7CD0DAA4"/>
  </w:style>
  <w:style w:type="paragraph" w:customStyle="1" w:styleId="858BFED7E49B404F9AEF5F629305A49B">
    <w:name w:val="858BFED7E49B404F9AEF5F629305A49B"/>
  </w:style>
  <w:style w:type="paragraph" w:customStyle="1" w:styleId="676FB0D936D44E92A7CDF26A831D8965">
    <w:name w:val="676FB0D936D44E92A7CDF26A831D8965"/>
  </w:style>
  <w:style w:type="paragraph" w:customStyle="1" w:styleId="BDB0FFC3C45D4E1196237549F5857B60">
    <w:name w:val="BDB0FFC3C45D4E1196237549F5857B60"/>
  </w:style>
  <w:style w:type="paragraph" w:customStyle="1" w:styleId="04614E76D87C450EB79245AADE9C2E1D">
    <w:name w:val="04614E76D87C450EB79245AADE9C2E1D"/>
  </w:style>
  <w:style w:type="paragraph" w:customStyle="1" w:styleId="A0E9D41F9F404F1E957988BEC3076786">
    <w:name w:val="A0E9D41F9F404F1E957988BEC3076786"/>
  </w:style>
  <w:style w:type="paragraph" w:customStyle="1" w:styleId="A7E828DAA314465394484104D8EE490A">
    <w:name w:val="A7E828DAA314465394484104D8EE490A"/>
  </w:style>
  <w:style w:type="paragraph" w:customStyle="1" w:styleId="C7976778178B4579B9AFDA4B2EF76FB5">
    <w:name w:val="C7976778178B4579B9AFDA4B2EF76FB5"/>
  </w:style>
  <w:style w:type="paragraph" w:customStyle="1" w:styleId="04D6488774C34A58ADE5ABD783CD855D">
    <w:name w:val="04D6488774C34A58ADE5ABD783CD855D"/>
  </w:style>
  <w:style w:type="paragraph" w:customStyle="1" w:styleId="DCCF6EB3EC25455297C5AAA24B954C63">
    <w:name w:val="DCCF6EB3EC25455297C5AAA24B954C63"/>
  </w:style>
  <w:style w:type="paragraph" w:customStyle="1" w:styleId="BACC64512B834BE285A3A781DF9FAEDC">
    <w:name w:val="BACC64512B834BE285A3A781DF9FAEDC"/>
  </w:style>
  <w:style w:type="paragraph" w:customStyle="1" w:styleId="870394D248EF4C03991BCDFFCFC8E95B">
    <w:name w:val="870394D248EF4C03991BCDFFCFC8E95B"/>
  </w:style>
  <w:style w:type="paragraph" w:customStyle="1" w:styleId="F874080397DF4554BD30ABECBBAA8E5C">
    <w:name w:val="F874080397DF4554BD30ABECBBAA8E5C"/>
  </w:style>
  <w:style w:type="paragraph" w:customStyle="1" w:styleId="AF6842CDF79B4FB080EA103C33B38E9C">
    <w:name w:val="AF6842CDF79B4FB080EA103C33B38E9C"/>
  </w:style>
  <w:style w:type="paragraph" w:customStyle="1" w:styleId="CEFEA157010A4676BF38360192826B42">
    <w:name w:val="CEFEA157010A4676BF38360192826B42"/>
  </w:style>
  <w:style w:type="paragraph" w:customStyle="1" w:styleId="56506572F767416082B3751E428BC80A">
    <w:name w:val="56506572F767416082B3751E428BC80A"/>
  </w:style>
  <w:style w:type="paragraph" w:customStyle="1" w:styleId="FAB21292C25241F8A1C3AE7E6E678BB0">
    <w:name w:val="FAB21292C25241F8A1C3AE7E6E678BB0"/>
  </w:style>
  <w:style w:type="paragraph" w:customStyle="1" w:styleId="5DEA831A83FE4B92AA06877756391946">
    <w:name w:val="5DEA831A83FE4B92AA06877756391946"/>
  </w:style>
  <w:style w:type="paragraph" w:customStyle="1" w:styleId="7B9A5FF46F004B628F3A1818BF370F4F">
    <w:name w:val="7B9A5FF46F004B628F3A1818BF370F4F"/>
  </w:style>
  <w:style w:type="paragraph" w:customStyle="1" w:styleId="1A367A6CFED043CC8A0E89EE560FACCD">
    <w:name w:val="1A367A6CFED043CC8A0E89EE560FACCD"/>
  </w:style>
  <w:style w:type="paragraph" w:customStyle="1" w:styleId="AE908DADA42B41BFB47CF9F920222F93">
    <w:name w:val="AE908DADA42B41BFB47CF9F920222F93"/>
  </w:style>
  <w:style w:type="paragraph" w:customStyle="1" w:styleId="01B487138B4E418E9AAAB4BDB4A141ED">
    <w:name w:val="01B487138B4E418E9AAAB4BDB4A141ED"/>
  </w:style>
  <w:style w:type="paragraph" w:customStyle="1" w:styleId="81BDBF7A8FB646A48CFF99B7F142D67D">
    <w:name w:val="81BDBF7A8FB646A48CFF99B7F142D67D"/>
  </w:style>
  <w:style w:type="paragraph" w:customStyle="1" w:styleId="C35876DD017148FDA4007252E884510E">
    <w:name w:val="C35876DD017148FDA4007252E884510E"/>
  </w:style>
  <w:style w:type="paragraph" w:customStyle="1" w:styleId="AB8F39DAE19A4E489C3EBC8B0DDD0698">
    <w:name w:val="AB8F39DAE19A4E489C3EBC8B0DDD0698"/>
  </w:style>
  <w:style w:type="paragraph" w:customStyle="1" w:styleId="4406CEAFD8CF4F5FAF7629C5B26963D8">
    <w:name w:val="4406CEAFD8CF4F5FAF7629C5B26963D8"/>
  </w:style>
  <w:style w:type="paragraph" w:customStyle="1" w:styleId="EE630B460C854725A47643D0DB45389D">
    <w:name w:val="EE630B460C854725A47643D0DB45389D"/>
  </w:style>
  <w:style w:type="paragraph" w:customStyle="1" w:styleId="264D9BE579604AFFAAFE210E378BFCA3">
    <w:name w:val="264D9BE579604AFFAAFE210E378BFCA3"/>
  </w:style>
  <w:style w:type="paragraph" w:customStyle="1" w:styleId="35B1203FE25142AE8CF2A907E21A42E6">
    <w:name w:val="35B1203FE25142AE8CF2A907E21A42E6"/>
  </w:style>
  <w:style w:type="paragraph" w:customStyle="1" w:styleId="731FA426571E4B4AA30E963D52DB03ED">
    <w:name w:val="731FA426571E4B4AA30E963D52DB03ED"/>
  </w:style>
  <w:style w:type="paragraph" w:customStyle="1" w:styleId="800F3A5D0F784D7981508086F84FCFAF">
    <w:name w:val="800F3A5D0F784D7981508086F84FCFAF"/>
  </w:style>
  <w:style w:type="paragraph" w:customStyle="1" w:styleId="C85A6B6A88A245E3806F927BF6B865E3">
    <w:name w:val="C85A6B6A88A245E3806F927BF6B865E3"/>
  </w:style>
  <w:style w:type="paragraph" w:customStyle="1" w:styleId="9EA09096F78441D8932433EE37539B21">
    <w:name w:val="9EA09096F78441D8932433EE37539B21"/>
  </w:style>
  <w:style w:type="paragraph" w:customStyle="1" w:styleId="D53EA2BF11A346BC9CE7CC7200AB0D03">
    <w:name w:val="D53EA2BF11A346BC9CE7CC7200AB0D03"/>
  </w:style>
  <w:style w:type="paragraph" w:customStyle="1" w:styleId="9817F973B8A240BDA6DB2B9C071F33FD">
    <w:name w:val="9817F973B8A240BDA6DB2B9C071F33FD"/>
  </w:style>
  <w:style w:type="paragraph" w:customStyle="1" w:styleId="44FE624D36EB41EDAC37159C0290920C">
    <w:name w:val="44FE624D36EB41EDAC37159C0290920C"/>
  </w:style>
  <w:style w:type="character" w:styleId="PlaceholderText">
    <w:name w:val="Placeholder Text"/>
    <w:basedOn w:val="DefaultParagraphFont"/>
    <w:uiPriority w:val="99"/>
    <w:semiHidden/>
    <w:rsid w:val="00E55275"/>
    <w:rPr>
      <w:color w:val="808080"/>
    </w:rPr>
  </w:style>
  <w:style w:type="paragraph" w:customStyle="1" w:styleId="C5DC79E1C1924BD18E9E75E1F25B8E90">
    <w:name w:val="C5DC79E1C1924BD18E9E75E1F25B8E90"/>
    <w:rsid w:val="00E55275"/>
  </w:style>
  <w:style w:type="paragraph" w:customStyle="1" w:styleId="B933F99FD07245F0AAEAEE5D5BE980B9">
    <w:name w:val="B933F99FD07245F0AAEAEE5D5BE980B9"/>
    <w:rsid w:val="00E55275"/>
  </w:style>
  <w:style w:type="paragraph" w:customStyle="1" w:styleId="E2AC8DA04EA64B128CCBFFD6D55055B71">
    <w:name w:val="E2AC8DA04EA64B128CCBFFD6D55055B71"/>
    <w:rsid w:val="00E55275"/>
    <w:pPr>
      <w:keepNext/>
      <w:keepLines/>
      <w:spacing w:before="120" w:after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paragraph" w:customStyle="1" w:styleId="A4C5944E3838455986F99C334505EADD">
    <w:name w:val="A4C5944E3838455986F99C334505EADD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B1B3B77535B049A1B0D91F1B99EB49341">
    <w:name w:val="B1B3B77535B049A1B0D91F1B99EB49341"/>
    <w:rsid w:val="00E55275"/>
    <w:pPr>
      <w:keepNext/>
      <w:keepLines/>
      <w:spacing w:before="120" w:after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paragraph" w:customStyle="1" w:styleId="612C4463060944189C5E4C2250608B111">
    <w:name w:val="612C4463060944189C5E4C2250608B111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4A25F2838EF048B1B997223387C9373B1">
    <w:name w:val="4A25F2838EF048B1B997223387C9373B1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E2AC8DA04EA64B128CCBFFD6D55055B72">
    <w:name w:val="E2AC8DA04EA64B128CCBFFD6D55055B72"/>
    <w:rsid w:val="00E55275"/>
    <w:pPr>
      <w:keepNext/>
      <w:keepLines/>
      <w:spacing w:before="120" w:after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paragraph" w:customStyle="1" w:styleId="A4C5944E3838455986F99C334505EADD1">
    <w:name w:val="A4C5944E3838455986F99C334505EADD1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B1B3B77535B049A1B0D91F1B99EB49342">
    <w:name w:val="B1B3B77535B049A1B0D91F1B99EB49342"/>
    <w:rsid w:val="00E55275"/>
    <w:pPr>
      <w:keepNext/>
      <w:keepLines/>
      <w:spacing w:before="120" w:after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124F1A" w:themeColor="accent3" w:themeShade="BF"/>
      <w:spacing w:val="20"/>
      <w:kern w:val="0"/>
      <w:sz w:val="20"/>
      <w:szCs w:val="30"/>
      <w:lang w:eastAsia="ja-JP"/>
      <w14:ligatures w14:val="none"/>
    </w:rPr>
  </w:style>
  <w:style w:type="paragraph" w:customStyle="1" w:styleId="612C4463060944189C5E4C2250608B112">
    <w:name w:val="612C4463060944189C5E4C2250608B112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4A25F2838EF048B1B997223387C9373B2">
    <w:name w:val="4A25F2838EF048B1B997223387C9373B2"/>
    <w:rsid w:val="00E55275"/>
    <w:pPr>
      <w:spacing w:before="120" w:after="120" w:line="264" w:lineRule="auto"/>
    </w:pPr>
    <w:rPr>
      <w:rFonts w:cs="Times New Roman (Body CS)"/>
      <w:color w:val="0D0D0D" w:themeColor="text1" w:themeTint="F2"/>
      <w:kern w:val="0"/>
      <w:sz w:val="18"/>
      <w:szCs w:val="20"/>
      <w:lang w:eastAsia="ja-JP"/>
      <w14:ligatures w14:val="none"/>
    </w:rPr>
  </w:style>
  <w:style w:type="paragraph" w:customStyle="1" w:styleId="65CD6A4CCCC943C0972E2AECCFC7F857">
    <w:name w:val="65CD6A4CCCC943C0972E2AECCFC7F857"/>
    <w:rsid w:val="00E55275"/>
  </w:style>
  <w:style w:type="paragraph" w:customStyle="1" w:styleId="913E34693D344424AD3ECFFA99F1F77C">
    <w:name w:val="913E34693D344424AD3ECFFA99F1F77C"/>
    <w:rsid w:val="00E55275"/>
  </w:style>
  <w:style w:type="paragraph" w:customStyle="1" w:styleId="599F1C39F39F4E39ADFA9928B6986E1F">
    <w:name w:val="599F1C39F39F4E39ADFA9928B6986E1F"/>
    <w:rsid w:val="00E55275"/>
  </w:style>
  <w:style w:type="paragraph" w:customStyle="1" w:styleId="9B03180EFF1746578D56BBF73E9EE5C3">
    <w:name w:val="9B03180EFF1746578D56BBF73E9EE5C3"/>
    <w:rsid w:val="00E55275"/>
  </w:style>
  <w:style w:type="paragraph" w:customStyle="1" w:styleId="7D43AF0EEAA6427BBE155417BA95F795">
    <w:name w:val="7D43AF0EEAA6427BBE155417BA95F795"/>
    <w:rsid w:val="00E55275"/>
  </w:style>
  <w:style w:type="paragraph" w:customStyle="1" w:styleId="14E45EAC11FB4121AC95A85986F4A601">
    <w:name w:val="14E45EAC11FB4121AC95A85986F4A601"/>
    <w:rsid w:val="00E55275"/>
  </w:style>
  <w:style w:type="paragraph" w:customStyle="1" w:styleId="1815D00B1F704249B1D047441A04332B">
    <w:name w:val="1815D00B1F704249B1D047441A04332B"/>
    <w:rsid w:val="00E55275"/>
  </w:style>
  <w:style w:type="paragraph" w:customStyle="1" w:styleId="E3E85B0A96F946709226ACAB73421242">
    <w:name w:val="E3E85B0A96F946709226ACAB73421242"/>
    <w:rsid w:val="00E55275"/>
  </w:style>
  <w:style w:type="paragraph" w:customStyle="1" w:styleId="4FBC932820F94AC4829151DE8C58CB1D">
    <w:name w:val="4FBC932820F94AC4829151DE8C58CB1D"/>
    <w:rsid w:val="00E55275"/>
  </w:style>
  <w:style w:type="paragraph" w:customStyle="1" w:styleId="7202AEA16AD04199BDA57864007ACBF6">
    <w:name w:val="7202AEA16AD04199BDA57864007ACBF6"/>
    <w:rsid w:val="00E55275"/>
  </w:style>
  <w:style w:type="paragraph" w:customStyle="1" w:styleId="5808E3B37CB3495B8F6A8C6A7127AF70">
    <w:name w:val="5808E3B37CB3495B8F6A8C6A7127AF70"/>
    <w:rsid w:val="00E55275"/>
  </w:style>
  <w:style w:type="paragraph" w:customStyle="1" w:styleId="E6005B7F199C442DBC7CA7DF8FE85399">
    <w:name w:val="E6005B7F199C442DBC7CA7DF8FE85399"/>
    <w:rsid w:val="00E55275"/>
  </w:style>
  <w:style w:type="paragraph" w:customStyle="1" w:styleId="D49CE5D62FCF42F4AD00010994EBA40C">
    <w:name w:val="D49CE5D62FCF42F4AD00010994EBA40C"/>
    <w:rsid w:val="00E55275"/>
  </w:style>
  <w:style w:type="paragraph" w:customStyle="1" w:styleId="43E4CC4D62B74D939F31BD2C4A1D1946">
    <w:name w:val="43E4CC4D62B74D939F31BD2C4A1D1946"/>
    <w:rsid w:val="00E55275"/>
  </w:style>
  <w:style w:type="paragraph" w:customStyle="1" w:styleId="55522636FF4241CF8AA49D2C513C04FD">
    <w:name w:val="55522636FF4241CF8AA49D2C513C04FD"/>
    <w:rsid w:val="00E55275"/>
  </w:style>
  <w:style w:type="paragraph" w:customStyle="1" w:styleId="E237AC1A8A4D4601BAD2B2DBEBEA0669">
    <w:name w:val="E237AC1A8A4D4601BAD2B2DBEBEA0669"/>
    <w:rsid w:val="00E55275"/>
  </w:style>
  <w:style w:type="paragraph" w:customStyle="1" w:styleId="9E6B74B73CB04BEAB5F93FA0C091E560">
    <w:name w:val="9E6B74B73CB04BEAB5F93FA0C091E560"/>
    <w:rsid w:val="00E55275"/>
  </w:style>
  <w:style w:type="paragraph" w:customStyle="1" w:styleId="2671023B94AF4E2FB951DE8A94CA13FE">
    <w:name w:val="2671023B94AF4E2FB951DE8A94CA13FE"/>
    <w:rsid w:val="00E55275"/>
  </w:style>
  <w:style w:type="paragraph" w:customStyle="1" w:styleId="6295A3480FA847D9AD4CC35CE793D9B7">
    <w:name w:val="6295A3480FA847D9AD4CC35CE793D9B7"/>
    <w:rsid w:val="00E55275"/>
  </w:style>
  <w:style w:type="paragraph" w:customStyle="1" w:styleId="AF20CC2BC6BC45159444C13A963A35CB">
    <w:name w:val="AF20CC2BC6BC45159444C13A963A35CB"/>
    <w:rsid w:val="00E55275"/>
  </w:style>
  <w:style w:type="paragraph" w:customStyle="1" w:styleId="72DCD98863AA4F6289C123C582296C65">
    <w:name w:val="72DCD98863AA4F6289C123C582296C65"/>
    <w:rsid w:val="00E55275"/>
  </w:style>
  <w:style w:type="paragraph" w:customStyle="1" w:styleId="5BDB960EDA874E74A6312ECF7003F6A1">
    <w:name w:val="5BDB960EDA874E74A6312ECF7003F6A1"/>
    <w:rsid w:val="00E55275"/>
  </w:style>
  <w:style w:type="paragraph" w:customStyle="1" w:styleId="FC1447F886964557BB00DE6718E08D4F">
    <w:name w:val="FC1447F886964557BB00DE6718E08D4F"/>
    <w:rsid w:val="00E55275"/>
  </w:style>
  <w:style w:type="paragraph" w:customStyle="1" w:styleId="560BAB41F44A4AD1BE22C5F2C14D7C0B">
    <w:name w:val="560BAB41F44A4AD1BE22C5F2C14D7C0B"/>
    <w:rsid w:val="00E55275"/>
  </w:style>
  <w:style w:type="paragraph" w:customStyle="1" w:styleId="16C768D6AC3442848F467CAC8F589FF2">
    <w:name w:val="16C768D6AC3442848F467CAC8F589FF2"/>
    <w:rsid w:val="00E55275"/>
  </w:style>
  <w:style w:type="paragraph" w:customStyle="1" w:styleId="5D3D65F0924E44489C0FE454767183D2">
    <w:name w:val="5D3D65F0924E44489C0FE454767183D2"/>
    <w:rsid w:val="00E55275"/>
  </w:style>
  <w:style w:type="paragraph" w:customStyle="1" w:styleId="AB6A19A6ACF54166A4DB4787BDC45A3B">
    <w:name w:val="AB6A19A6ACF54166A4DB4787BDC45A3B"/>
    <w:rsid w:val="00E55275"/>
  </w:style>
  <w:style w:type="paragraph" w:customStyle="1" w:styleId="0A05C77FB8BE4AF4A78680CAC448B469">
    <w:name w:val="0A05C77FB8BE4AF4A78680CAC448B469"/>
    <w:rsid w:val="00E55275"/>
  </w:style>
  <w:style w:type="paragraph" w:customStyle="1" w:styleId="D123DEDEFF1C4F86BA9536B6F948F000">
    <w:name w:val="D123DEDEFF1C4F86BA9536B6F948F000"/>
    <w:rsid w:val="00E55275"/>
  </w:style>
  <w:style w:type="paragraph" w:customStyle="1" w:styleId="1EA72A364C50470C87D763BB754EF18F">
    <w:name w:val="1EA72A364C50470C87D763BB754EF18F"/>
    <w:rsid w:val="00E55275"/>
  </w:style>
  <w:style w:type="paragraph" w:customStyle="1" w:styleId="023EB22294B24CE0B965D2B5EE8D9718">
    <w:name w:val="023EB22294B24CE0B965D2B5EE8D9718"/>
    <w:rsid w:val="00E55275"/>
  </w:style>
  <w:style w:type="paragraph" w:customStyle="1" w:styleId="06CEDAEDE80E4EF483BFA957994C8C62">
    <w:name w:val="06CEDAEDE80E4EF483BFA957994C8C62"/>
    <w:rsid w:val="00E55275"/>
  </w:style>
  <w:style w:type="paragraph" w:customStyle="1" w:styleId="AD4EAF358B4E474A82BFADD27DD90105">
    <w:name w:val="AD4EAF358B4E474A82BFADD27DD90105"/>
    <w:rsid w:val="00E55275"/>
  </w:style>
  <w:style w:type="paragraph" w:customStyle="1" w:styleId="A6ACA25641354FD7883EC59D626FCF14">
    <w:name w:val="A6ACA25641354FD7883EC59D626FCF14"/>
    <w:rsid w:val="00E552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eting Minut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64B2A"/>
      </a:accent1>
      <a:accent2>
        <a:srgbClr val="F5846F"/>
      </a:accent2>
      <a:accent3>
        <a:srgbClr val="748DF3"/>
      </a:accent3>
      <a:accent4>
        <a:srgbClr val="F282F2"/>
      </a:accent4>
      <a:accent5>
        <a:srgbClr val="F3D8F2"/>
      </a:accent5>
      <a:accent6>
        <a:srgbClr val="F2F4FB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29A49-6E67-4A3B-B8DF-54EB96679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3A429-E3EE-4894-9381-B6F4606DBE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8C30DFD-91F2-4CD2-B9EE-CEDE6D1343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BFDFA-5E1F-4B08-B09A-BDFE3A03B9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Board meeting minutes</Template>
  <TotalTime>0</TotalTime>
  <Pages>2</Pages>
  <Words>215</Words>
  <Characters>1158</Characters>
  <Application>Microsoft Office Word</Application>
  <DocSecurity>0</DocSecurity>
  <Lines>57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2025-12-23T22:58:00Z</dcterms:created>
  <dcterms:modified xsi:type="dcterms:W3CDTF">2025-12-23T23:01:00Z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